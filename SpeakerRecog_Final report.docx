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49ECD9" w14:textId="77407284" w:rsidR="00021C04" w:rsidRDefault="001F7EFD">
      <w:r>
        <w:rPr>
          <w:noProof/>
        </w:rPr>
        <w:drawing>
          <wp:anchor distT="0" distB="0" distL="114300" distR="114300" simplePos="0" relativeHeight="251656192" behindDoc="1" locked="0" layoutInCell="1" allowOverlap="1" wp14:anchorId="17C573F1" wp14:editId="30DA4D6A">
            <wp:simplePos x="0" y="0"/>
            <wp:positionH relativeFrom="column">
              <wp:posOffset>-438150</wp:posOffset>
            </wp:positionH>
            <wp:positionV relativeFrom="paragraph">
              <wp:posOffset>-1847850</wp:posOffset>
            </wp:positionV>
            <wp:extent cx="7772400" cy="6324600"/>
            <wp:effectExtent l="0" t="0" r="0" b="0"/>
            <wp:wrapNone/>
            <wp:docPr id="2" name="Picture 2" descr="https://miro.medium.com/max/1000/1*rsDnFKoVcpIwmOAsAaza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000/1*rsDnFKoVcpIwmOAsAaza2g.jpeg"/>
                    <pic:cNvPicPr>
                      <a:picLocks noChangeAspect="1" noChangeArrowheads="1"/>
                    </pic:cNvPicPr>
                  </pic:nvPicPr>
                  <pic:blipFill>
                    <a:blip r:embed="rId8">
                      <a:grayscl/>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772401" cy="6324601"/>
                    </a:xfrm>
                    <a:prstGeom prst="rect">
                      <a:avLst/>
                    </a:prstGeom>
                    <a:noFill/>
                    <a:ln>
                      <a:noFill/>
                    </a:ln>
                  </pic:spPr>
                </pic:pic>
              </a:graphicData>
            </a:graphic>
            <wp14:sizeRelV relativeFrom="margin">
              <wp14:pctHeight>0</wp14:pctHeight>
            </wp14:sizeRelV>
          </wp:anchor>
        </w:drawing>
      </w:r>
      <w:r w:rsidR="0018713C">
        <w:rPr>
          <w:noProof/>
        </w:rPr>
        <mc:AlternateContent>
          <mc:Choice Requires="wpg">
            <w:drawing>
              <wp:inline distT="0" distB="0" distL="0" distR="0" wp14:anchorId="580D41CA" wp14:editId="5DF6A9CE">
                <wp:extent cx="6400165" cy="4276725"/>
                <wp:effectExtent l="0" t="0" r="0" b="0"/>
                <wp:docPr id="9" name="Group 9" descr="Title and text&#10;"/>
                <wp:cNvGraphicFramePr/>
                <a:graphic xmlns:a="http://schemas.openxmlformats.org/drawingml/2006/main">
                  <a:graphicData uri="http://schemas.microsoft.com/office/word/2010/wordprocessingGroup">
                    <wpg:wgp>
                      <wpg:cNvGrpSpPr/>
                      <wpg:grpSpPr>
                        <a:xfrm>
                          <a:off x="0" y="0"/>
                          <a:ext cx="6400165" cy="4276725"/>
                          <a:chOff x="-304800" y="342900"/>
                          <a:chExt cx="6562734" cy="4202225"/>
                        </a:xfrm>
                      </wpg:grpSpPr>
                      <wps:wsp>
                        <wps:cNvPr id="6" name="Text Box 6"/>
                        <wps:cNvSpPr txBox="1"/>
                        <wps:spPr>
                          <a:xfrm>
                            <a:off x="-304800" y="2263096"/>
                            <a:ext cx="6562734" cy="2282029"/>
                          </a:xfrm>
                          <a:prstGeom prst="rect">
                            <a:avLst/>
                          </a:prstGeom>
                          <a:noFill/>
                          <a:ln w="6350">
                            <a:noFill/>
                          </a:ln>
                        </wps:spPr>
                        <wps:txbx>
                          <w:txbxContent>
                            <w:p w14:paraId="2B9C298C" w14:textId="4C3FD917" w:rsidR="00B35D87" w:rsidRPr="000B4502" w:rsidRDefault="00B35D87" w:rsidP="0018713C">
                              <w:pPr>
                                <w:pStyle w:val="Subtitle"/>
                              </w:pPr>
                              <w:r w:rsidRPr="00505264">
                                <w:rPr>
                                  <w:rStyle w:val="TitleChar"/>
                                  <w:color w:val="F0A22E"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Speaker Recognition</w:t>
                              </w:r>
                              <w:r>
                                <w:rPr>
                                  <w:color w:val="C77C0E" w:themeColor="accent1" w:themeShade="BF"/>
                                  <w:spacing w:val="-7"/>
                                  <w:sz w:val="80"/>
                                  <w:szCs w:val="80"/>
                                </w:rPr>
                                <w:br/>
                              </w:r>
                              <w:r>
                                <w:t>Office Automation</w:t>
                              </w:r>
                              <w:r>
                                <w:br/>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56039" y="342900"/>
                            <a:ext cx="4336596" cy="1471582"/>
                          </a:xfrm>
                          <a:prstGeom prst="rect">
                            <a:avLst/>
                          </a:prstGeom>
                          <a:noFill/>
                          <a:ln w="6350">
                            <a:noFill/>
                          </a:ln>
                        </wps:spPr>
                        <wps:txbx>
                          <w:txbxContent>
                            <w:p w14:paraId="20F2A133" w14:textId="23B141C2" w:rsidR="00B35D87" w:rsidRDefault="00B35D87" w:rsidP="0018713C">
                              <w:pPr>
                                <w:pStyle w:val="TOCHeading"/>
                              </w:pPr>
                              <w:bookmarkStart w:id="0" w:name="_Toc30361360"/>
                              <w:r w:rsidRPr="00EE4639">
                                <w:t>Deep Learning Project</w:t>
                              </w:r>
                              <w:bookmarkEnd w:id="0"/>
                            </w:p>
                            <w:p w14:paraId="171EE3FE" w14:textId="683FB88E" w:rsidR="00B35D87" w:rsidRDefault="00482D69" w:rsidP="0018713C">
                              <w:pPr>
                                <w:pStyle w:val="Title"/>
                              </w:pPr>
                              <w:sdt>
                                <w:sdtPr>
                                  <w:alias w:val="Title"/>
                                  <w:tag w:val=""/>
                                  <w:id w:val="939269971"/>
                                  <w:placeholder>
                                    <w:docPart w:val="01781540EE984A8995DC784521AFE2BB"/>
                                  </w:placeholder>
                                  <w:dataBinding w:prefixMappings="xmlns:ns0='http://purl.org/dc/elements/1.1/' xmlns:ns1='http://schemas.openxmlformats.org/package/2006/metadata/core-properties' " w:xpath="/ns1:coreProperties[1]/ns0:title[1]" w:storeItemID="{6C3C8BC8-F283-45AE-878A-BAB7291924A1}"/>
                                  <w:text/>
                                </w:sdtPr>
                                <w:sdtEndPr/>
                                <w:sdtContent>
                                  <w:r w:rsidR="00B35D87">
                                    <w:t>Final Report</w:t>
                                  </w:r>
                                </w:sdtContent>
                              </w:sdt>
                              <w:r w:rsidR="00B35D87">
                                <w:br/>
                              </w:r>
                              <w:r w:rsidR="00B35D87">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0D41CA" id="Group 9" o:spid="_x0000_s1026" alt="Title and text&#10;" style="width:503.95pt;height:336.75pt;mso-position-horizontal-relative:char;mso-position-vertical-relative:line" coordorigin="-3048,3429" coordsize="65627,42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">
                <v:shapetype id="_x0000_t202" coordsize="21600,21600" o:spt="202" path="m,l,21600r21600,l21600,xe">
                  <v:stroke joinstyle="miter"/>
                  <v:path gradientshapeok="t" o:connecttype="rect"/>
                </v:shapetype>
                <v:shape id="Text Box 6" o:spid="_x0000_s1027" type="#_x0000_t202" style="position:absolute;left:-3048;top:22630;width:65627;height:2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2B9C298C" w14:textId="4C3FD917" w:rsidR="00B35D87" w:rsidRPr="000B4502" w:rsidRDefault="00B35D87" w:rsidP="0018713C">
                        <w:pPr>
                          <w:pStyle w:val="Subtitle"/>
                        </w:pPr>
                        <w:r w:rsidRPr="00505264">
                          <w:rPr>
                            <w:rStyle w:val="TitleChar"/>
                            <w:color w:val="F0A22E"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Speaker Recognition</w:t>
                        </w:r>
                        <w:r>
                          <w:rPr>
                            <w:color w:val="C77C0E" w:themeColor="accent1" w:themeShade="BF"/>
                            <w:spacing w:val="-7"/>
                            <w:sz w:val="80"/>
                            <w:szCs w:val="80"/>
                          </w:rPr>
                          <w:br/>
                        </w:r>
                        <w:r>
                          <w:t>Office Automation</w:t>
                        </w:r>
                        <w:r>
                          <w:br/>
                        </w:r>
                        <w:r>
                          <w:br/>
                        </w:r>
                      </w:p>
                    </w:txbxContent>
                  </v:textbox>
                </v:shape>
                <v:shape id="Text Box 7" o:spid="_x0000_s1028" type="#_x0000_t202" style="position:absolute;left:-2560;top:3429;width:43365;height:14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20F2A133" w14:textId="23B141C2" w:rsidR="00B35D87" w:rsidRDefault="00B35D87" w:rsidP="0018713C">
                        <w:pPr>
                          <w:pStyle w:val="TOCHeading"/>
                        </w:pPr>
                        <w:bookmarkStart w:id="1" w:name="_Toc30361360"/>
                        <w:r w:rsidRPr="00EE4639">
                          <w:t>Deep Learning Project</w:t>
                        </w:r>
                        <w:bookmarkEnd w:id="1"/>
                      </w:p>
                      <w:p w14:paraId="171EE3FE" w14:textId="683FB88E" w:rsidR="00B35D87" w:rsidRDefault="00482D69" w:rsidP="0018713C">
                        <w:pPr>
                          <w:pStyle w:val="Title"/>
                        </w:pPr>
                        <w:sdt>
                          <w:sdtPr>
                            <w:alias w:val="Title"/>
                            <w:tag w:val=""/>
                            <w:id w:val="939269971"/>
                            <w:placeholder>
                              <w:docPart w:val="01781540EE984A8995DC784521AFE2BB"/>
                            </w:placeholder>
                            <w:dataBinding w:prefixMappings="xmlns:ns0='http://purl.org/dc/elements/1.1/' xmlns:ns1='http://schemas.openxmlformats.org/package/2006/metadata/core-properties' " w:xpath="/ns1:coreProperties[1]/ns0:title[1]" w:storeItemID="{6C3C8BC8-F283-45AE-878A-BAB7291924A1}"/>
                            <w:text/>
                          </w:sdtPr>
                          <w:sdtEndPr/>
                          <w:sdtContent>
                            <w:r w:rsidR="00B35D87">
                              <w:t>Final Report</w:t>
                            </w:r>
                          </w:sdtContent>
                        </w:sdt>
                        <w:r w:rsidR="00B35D87">
                          <w:br/>
                        </w:r>
                        <w:r w:rsidR="00B35D87">
                          <w:br/>
                        </w:r>
                      </w:p>
                    </w:txbxContent>
                  </v:textbox>
                </v:shape>
                <w10:anchorlock/>
              </v:group>
            </w:pict>
          </mc:Fallback>
        </mc:AlternateContent>
      </w:r>
    </w:p>
    <w:p w14:paraId="7E762C3C" w14:textId="62A3B83D" w:rsidR="004E571B" w:rsidRDefault="004E571B"/>
    <w:sdt>
      <w:sdtPr>
        <w:rPr>
          <w:rFonts w:asciiTheme="minorHAnsi" w:eastAsiaTheme="minorEastAsia" w:hAnsiTheme="minorHAnsi" w:cstheme="minorBidi"/>
          <w:color w:val="auto"/>
          <w:sz w:val="22"/>
          <w:szCs w:val="22"/>
        </w:rPr>
        <w:id w:val="1100836798"/>
        <w:docPartObj>
          <w:docPartGallery w:val="Table of Contents"/>
          <w:docPartUnique/>
        </w:docPartObj>
      </w:sdtPr>
      <w:sdtEndPr>
        <w:rPr>
          <w:b/>
          <w:bCs/>
          <w:noProof/>
        </w:rPr>
      </w:sdtEndPr>
      <w:sdtContent>
        <w:p w14:paraId="37D96295" w14:textId="42826E50" w:rsidR="001F7EFD" w:rsidRPr="006C7A78" w:rsidRDefault="001F7EFD">
          <w:pPr>
            <w:pStyle w:val="TOCHeading"/>
          </w:pPr>
          <w:r w:rsidRPr="006C7A78">
            <w:t>Contents</w:t>
          </w:r>
        </w:p>
        <w:p w14:paraId="7D70D009" w14:textId="0144EB3E" w:rsidR="00CC138B" w:rsidRPr="006C7A78" w:rsidRDefault="001F7EFD" w:rsidP="00B85CAC">
          <w:pPr>
            <w:pStyle w:val="TOC1"/>
            <w:tabs>
              <w:tab w:val="right" w:leader="dot" w:pos="10790"/>
            </w:tabs>
            <w:spacing w:after="0"/>
            <w:rPr>
              <w:noProof/>
              <w:sz w:val="22"/>
              <w:szCs w:val="22"/>
              <w:lang w:val="en-SG" w:eastAsia="en-SG"/>
            </w:rPr>
          </w:pPr>
          <w:r w:rsidRPr="006C7A78">
            <w:rPr>
              <w:sz w:val="22"/>
              <w:szCs w:val="22"/>
            </w:rPr>
            <w:fldChar w:fldCharType="begin"/>
          </w:r>
          <w:r w:rsidRPr="006C7A78">
            <w:rPr>
              <w:sz w:val="22"/>
              <w:szCs w:val="22"/>
            </w:rPr>
            <w:instrText xml:space="preserve"> TOC \o "1-3" \h \z \u </w:instrText>
          </w:r>
          <w:r w:rsidRPr="006C7A78">
            <w:rPr>
              <w:sz w:val="22"/>
              <w:szCs w:val="22"/>
            </w:rPr>
            <w:fldChar w:fldCharType="separate"/>
          </w:r>
          <w:hyperlink w:anchor="_Toc33736595" w:history="1">
            <w:r w:rsidR="00CC138B" w:rsidRPr="006C7A78">
              <w:rPr>
                <w:rStyle w:val="Hyperlink"/>
                <w:noProof/>
                <w:sz w:val="22"/>
                <w:szCs w:val="22"/>
              </w:rPr>
              <w:t>Model Development</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_Toc33736595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2</w:t>
            </w:r>
            <w:r w:rsidR="00CC138B" w:rsidRPr="006C7A78">
              <w:rPr>
                <w:noProof/>
                <w:webHidden/>
                <w:sz w:val="22"/>
                <w:szCs w:val="22"/>
              </w:rPr>
              <w:fldChar w:fldCharType="end"/>
            </w:r>
          </w:hyperlink>
        </w:p>
        <w:p w14:paraId="6BE9F190" w14:textId="5D5C38FD" w:rsidR="00CC138B" w:rsidRPr="006C7A78" w:rsidRDefault="00482D69" w:rsidP="00B85CAC">
          <w:pPr>
            <w:pStyle w:val="TOC2"/>
            <w:rPr>
              <w:noProof/>
              <w:sz w:val="22"/>
              <w:szCs w:val="22"/>
              <w:lang w:val="en-SG" w:eastAsia="en-SG"/>
            </w:rPr>
          </w:pPr>
          <w:hyperlink w:anchor="_Toc33736596" w:history="1">
            <w:r w:rsidR="00CC138B" w:rsidRPr="006C7A78">
              <w:rPr>
                <w:rStyle w:val="Hyperlink"/>
                <w:noProof/>
                <w:sz w:val="22"/>
                <w:szCs w:val="22"/>
              </w:rPr>
              <w:t xml:space="preserve">Using </w:t>
            </w:r>
            <w:r w:rsidR="00CC138B" w:rsidRPr="006C7A78">
              <w:rPr>
                <w:rStyle w:val="Hyperlink"/>
                <w:b/>
                <w:bCs/>
                <w:noProof/>
                <w:sz w:val="22"/>
                <w:szCs w:val="22"/>
              </w:rPr>
              <w:t>Cosine Distance</w:t>
            </w:r>
            <w:r w:rsidR="00CC138B" w:rsidRPr="006C7A78">
              <w:rPr>
                <w:rStyle w:val="Hyperlink"/>
                <w:noProof/>
                <w:sz w:val="22"/>
                <w:szCs w:val="22"/>
              </w:rPr>
              <w:t xml:space="preserve"> Calculation</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_Toc33736596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3</w:t>
            </w:r>
            <w:r w:rsidR="00CC138B" w:rsidRPr="006C7A78">
              <w:rPr>
                <w:noProof/>
                <w:webHidden/>
                <w:sz w:val="22"/>
                <w:szCs w:val="22"/>
              </w:rPr>
              <w:fldChar w:fldCharType="end"/>
            </w:r>
          </w:hyperlink>
        </w:p>
        <w:p w14:paraId="08E50ABE" w14:textId="7A907044" w:rsidR="00CC138B" w:rsidRPr="006C7A78" w:rsidRDefault="00482D69" w:rsidP="00B85CAC">
          <w:pPr>
            <w:pStyle w:val="TOC3"/>
            <w:tabs>
              <w:tab w:val="right" w:leader="dot" w:pos="10790"/>
            </w:tabs>
            <w:spacing w:after="0"/>
            <w:rPr>
              <w:noProof/>
              <w:sz w:val="22"/>
              <w:szCs w:val="22"/>
              <w:lang w:val="en-SG" w:eastAsia="en-SG"/>
            </w:rPr>
          </w:pPr>
          <w:hyperlink w:anchor="_Toc33736597" w:history="1">
            <w:r w:rsidR="00CC138B" w:rsidRPr="006C7A78">
              <w:rPr>
                <w:rStyle w:val="Hyperlink"/>
                <w:rFonts w:eastAsia="Calibri"/>
                <w:noProof/>
                <w:sz w:val="22"/>
                <w:szCs w:val="22"/>
              </w:rPr>
              <w:t>Momentum</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_Toc33736597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3</w:t>
            </w:r>
            <w:r w:rsidR="00CC138B" w:rsidRPr="006C7A78">
              <w:rPr>
                <w:noProof/>
                <w:webHidden/>
                <w:sz w:val="22"/>
                <w:szCs w:val="22"/>
              </w:rPr>
              <w:fldChar w:fldCharType="end"/>
            </w:r>
          </w:hyperlink>
        </w:p>
        <w:p w14:paraId="55D9BE04" w14:textId="7DB4FA92" w:rsidR="00CC138B" w:rsidRPr="006C7A78" w:rsidRDefault="00482D69" w:rsidP="00B85CAC">
          <w:pPr>
            <w:pStyle w:val="TOC3"/>
            <w:tabs>
              <w:tab w:val="right" w:leader="dot" w:pos="10790"/>
            </w:tabs>
            <w:spacing w:after="0"/>
            <w:rPr>
              <w:noProof/>
              <w:sz w:val="22"/>
              <w:szCs w:val="22"/>
              <w:lang w:val="en-SG" w:eastAsia="en-SG"/>
            </w:rPr>
          </w:pPr>
          <w:hyperlink w:anchor="_Toc33736598" w:history="1">
            <w:r w:rsidR="00CC138B" w:rsidRPr="006C7A78">
              <w:rPr>
                <w:rStyle w:val="Hyperlink"/>
                <w:rFonts w:eastAsia="Calibri"/>
                <w:noProof/>
                <w:sz w:val="22"/>
                <w:szCs w:val="22"/>
              </w:rPr>
              <w:t>Time-based Decay Rate</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_Toc33736598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3</w:t>
            </w:r>
            <w:r w:rsidR="00CC138B" w:rsidRPr="006C7A78">
              <w:rPr>
                <w:noProof/>
                <w:webHidden/>
                <w:sz w:val="22"/>
                <w:szCs w:val="22"/>
              </w:rPr>
              <w:fldChar w:fldCharType="end"/>
            </w:r>
          </w:hyperlink>
        </w:p>
        <w:p w14:paraId="1D5B72A0" w14:textId="2252E2D6" w:rsidR="00CC138B" w:rsidRPr="006C7A78" w:rsidRDefault="00482D69" w:rsidP="00B85CAC">
          <w:pPr>
            <w:pStyle w:val="TOC3"/>
            <w:tabs>
              <w:tab w:val="right" w:leader="dot" w:pos="10790"/>
            </w:tabs>
            <w:spacing w:after="0"/>
            <w:rPr>
              <w:noProof/>
              <w:sz w:val="22"/>
              <w:szCs w:val="22"/>
              <w:lang w:val="en-SG" w:eastAsia="en-SG"/>
            </w:rPr>
          </w:pPr>
          <w:hyperlink w:anchor="_Toc33736599" w:history="1">
            <w:r w:rsidR="00CC138B" w:rsidRPr="006C7A78">
              <w:rPr>
                <w:rStyle w:val="Hyperlink"/>
                <w:rFonts w:eastAsia="Calibri"/>
                <w:noProof/>
                <w:sz w:val="22"/>
                <w:szCs w:val="22"/>
              </w:rPr>
              <w:t>Optimizer</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_Toc33736599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3</w:t>
            </w:r>
            <w:r w:rsidR="00CC138B" w:rsidRPr="006C7A78">
              <w:rPr>
                <w:noProof/>
                <w:webHidden/>
                <w:sz w:val="22"/>
                <w:szCs w:val="22"/>
              </w:rPr>
              <w:fldChar w:fldCharType="end"/>
            </w:r>
          </w:hyperlink>
        </w:p>
        <w:p w14:paraId="58492F6D" w14:textId="72AF6290" w:rsidR="00CC138B" w:rsidRPr="006C7A78" w:rsidRDefault="00482D69" w:rsidP="00B85CAC">
          <w:pPr>
            <w:pStyle w:val="TOC2"/>
            <w:rPr>
              <w:noProof/>
              <w:sz w:val="22"/>
              <w:szCs w:val="22"/>
              <w:lang w:val="en-SG" w:eastAsia="en-SG"/>
            </w:rPr>
          </w:pPr>
          <w:hyperlink w:anchor="_Toc33736600" w:history="1">
            <w:r w:rsidR="00CC138B" w:rsidRPr="006C7A78">
              <w:rPr>
                <w:rStyle w:val="Hyperlink"/>
                <w:noProof/>
                <w:sz w:val="22"/>
                <w:szCs w:val="22"/>
              </w:rPr>
              <w:t xml:space="preserve">Using </w:t>
            </w:r>
            <w:r w:rsidR="00CC138B" w:rsidRPr="006C7A78">
              <w:rPr>
                <w:rStyle w:val="Hyperlink"/>
                <w:b/>
                <w:bCs/>
                <w:noProof/>
                <w:sz w:val="22"/>
                <w:szCs w:val="22"/>
              </w:rPr>
              <w:t>Weighted L1 Distance</w:t>
            </w:r>
            <w:r w:rsidR="00CC138B" w:rsidRPr="006C7A78">
              <w:rPr>
                <w:rStyle w:val="Hyperlink"/>
                <w:noProof/>
                <w:sz w:val="22"/>
                <w:szCs w:val="22"/>
              </w:rPr>
              <w:t xml:space="preserve"> Calculation</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_Toc33736600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3</w:t>
            </w:r>
            <w:r w:rsidR="00CC138B" w:rsidRPr="006C7A78">
              <w:rPr>
                <w:noProof/>
                <w:webHidden/>
                <w:sz w:val="22"/>
                <w:szCs w:val="22"/>
              </w:rPr>
              <w:fldChar w:fldCharType="end"/>
            </w:r>
          </w:hyperlink>
        </w:p>
        <w:p w14:paraId="0AAD577F" w14:textId="12A18AFB" w:rsidR="00CC138B" w:rsidRPr="006C7A78" w:rsidRDefault="00482D69" w:rsidP="00B85CAC">
          <w:pPr>
            <w:pStyle w:val="TOC3"/>
            <w:tabs>
              <w:tab w:val="right" w:leader="dot" w:pos="10790"/>
            </w:tabs>
            <w:spacing w:after="0"/>
            <w:rPr>
              <w:noProof/>
              <w:sz w:val="22"/>
              <w:szCs w:val="22"/>
              <w:lang w:val="en-SG" w:eastAsia="en-SG"/>
            </w:rPr>
          </w:pPr>
          <w:hyperlink w:anchor="_Toc33736601" w:history="1">
            <w:r w:rsidR="00CC138B" w:rsidRPr="006C7A78">
              <w:rPr>
                <w:rStyle w:val="Hyperlink"/>
                <w:rFonts w:eastAsia="Calibri"/>
                <w:noProof/>
                <w:sz w:val="22"/>
                <w:szCs w:val="22"/>
              </w:rPr>
              <w:t>Optimizer and Learning Rate</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_Toc33736601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3</w:t>
            </w:r>
            <w:r w:rsidR="00CC138B" w:rsidRPr="006C7A78">
              <w:rPr>
                <w:noProof/>
                <w:webHidden/>
                <w:sz w:val="22"/>
                <w:szCs w:val="22"/>
              </w:rPr>
              <w:fldChar w:fldCharType="end"/>
            </w:r>
          </w:hyperlink>
        </w:p>
        <w:p w14:paraId="37025005" w14:textId="6F1D9C26" w:rsidR="00CC138B" w:rsidRPr="006C7A78" w:rsidRDefault="00482D69" w:rsidP="00B85CAC">
          <w:pPr>
            <w:pStyle w:val="TOC3"/>
            <w:tabs>
              <w:tab w:val="right" w:leader="dot" w:pos="10790"/>
            </w:tabs>
            <w:spacing w:after="0"/>
            <w:rPr>
              <w:noProof/>
              <w:sz w:val="22"/>
              <w:szCs w:val="22"/>
              <w:lang w:val="en-SG" w:eastAsia="en-SG"/>
            </w:rPr>
          </w:pPr>
          <w:hyperlink w:anchor="_Toc33736602" w:history="1">
            <w:r w:rsidR="00CC138B" w:rsidRPr="006C7A78">
              <w:rPr>
                <w:rStyle w:val="Hyperlink"/>
                <w:rFonts w:eastAsia="Calibri"/>
                <w:noProof/>
                <w:sz w:val="22"/>
                <w:szCs w:val="22"/>
              </w:rPr>
              <w:t>Loss Function</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_Toc33736602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4</w:t>
            </w:r>
            <w:r w:rsidR="00CC138B" w:rsidRPr="006C7A78">
              <w:rPr>
                <w:noProof/>
                <w:webHidden/>
                <w:sz w:val="22"/>
                <w:szCs w:val="22"/>
              </w:rPr>
              <w:fldChar w:fldCharType="end"/>
            </w:r>
          </w:hyperlink>
        </w:p>
        <w:p w14:paraId="6EC4A216" w14:textId="1E0F0264" w:rsidR="00CC138B" w:rsidRPr="006C7A78" w:rsidRDefault="00482D69" w:rsidP="00B85CAC">
          <w:pPr>
            <w:pStyle w:val="TOC2"/>
            <w:rPr>
              <w:noProof/>
              <w:sz w:val="22"/>
              <w:szCs w:val="22"/>
              <w:lang w:val="en-SG" w:eastAsia="en-SG"/>
            </w:rPr>
          </w:pPr>
          <w:hyperlink w:anchor="_Toc33736603" w:history="1">
            <w:r w:rsidR="00CC138B" w:rsidRPr="006C7A78">
              <w:rPr>
                <w:rStyle w:val="Hyperlink"/>
                <w:noProof/>
                <w:sz w:val="22"/>
                <w:szCs w:val="22"/>
              </w:rPr>
              <w:t xml:space="preserve">Using </w:t>
            </w:r>
            <w:r w:rsidR="00CC138B" w:rsidRPr="006C7A78">
              <w:rPr>
                <w:rStyle w:val="Hyperlink"/>
                <w:b/>
                <w:bCs/>
                <w:noProof/>
                <w:sz w:val="22"/>
                <w:szCs w:val="22"/>
              </w:rPr>
              <w:t>Euclidean Distance</w:t>
            </w:r>
            <w:r w:rsidR="00CC138B" w:rsidRPr="006C7A78">
              <w:rPr>
                <w:rStyle w:val="Hyperlink"/>
                <w:noProof/>
                <w:sz w:val="22"/>
                <w:szCs w:val="22"/>
              </w:rPr>
              <w:t xml:space="preserve"> Calculation</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_Toc33736603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4</w:t>
            </w:r>
            <w:r w:rsidR="00CC138B" w:rsidRPr="006C7A78">
              <w:rPr>
                <w:noProof/>
                <w:webHidden/>
                <w:sz w:val="22"/>
                <w:szCs w:val="22"/>
              </w:rPr>
              <w:fldChar w:fldCharType="end"/>
            </w:r>
          </w:hyperlink>
        </w:p>
        <w:p w14:paraId="088B10C5" w14:textId="680E1CF5" w:rsidR="00CC138B" w:rsidRPr="006C7A78" w:rsidRDefault="00482D69" w:rsidP="00B85CAC">
          <w:pPr>
            <w:pStyle w:val="TOC3"/>
            <w:tabs>
              <w:tab w:val="right" w:leader="dot" w:pos="10790"/>
            </w:tabs>
            <w:spacing w:after="0"/>
            <w:rPr>
              <w:noProof/>
              <w:sz w:val="22"/>
              <w:szCs w:val="22"/>
              <w:lang w:val="en-SG" w:eastAsia="en-SG"/>
            </w:rPr>
          </w:pPr>
          <w:hyperlink w:anchor="_Toc33736604" w:history="1">
            <w:r w:rsidR="00CC138B" w:rsidRPr="006C7A78">
              <w:rPr>
                <w:rStyle w:val="Hyperlink"/>
                <w:rFonts w:eastAsia="Calibri"/>
                <w:noProof/>
                <w:sz w:val="22"/>
                <w:szCs w:val="22"/>
              </w:rPr>
              <w:t>CNN model with more layers</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_Toc33736604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4</w:t>
            </w:r>
            <w:r w:rsidR="00CC138B" w:rsidRPr="006C7A78">
              <w:rPr>
                <w:noProof/>
                <w:webHidden/>
                <w:sz w:val="22"/>
                <w:szCs w:val="22"/>
              </w:rPr>
              <w:fldChar w:fldCharType="end"/>
            </w:r>
          </w:hyperlink>
        </w:p>
        <w:p w14:paraId="5A0F02E6" w14:textId="7B66720A" w:rsidR="00CC138B" w:rsidRPr="006C7A78" w:rsidRDefault="00482D69" w:rsidP="00B85CAC">
          <w:pPr>
            <w:pStyle w:val="TOC3"/>
            <w:tabs>
              <w:tab w:val="right" w:leader="dot" w:pos="10790"/>
            </w:tabs>
            <w:spacing w:after="0"/>
            <w:rPr>
              <w:noProof/>
              <w:sz w:val="22"/>
              <w:szCs w:val="22"/>
              <w:lang w:val="en-SG" w:eastAsia="en-SG"/>
            </w:rPr>
          </w:pPr>
          <w:hyperlink w:anchor="_Toc33736605" w:history="1">
            <w:r w:rsidR="00CC138B" w:rsidRPr="006C7A78">
              <w:rPr>
                <w:rStyle w:val="Hyperlink"/>
                <w:rFonts w:eastAsia="Calibri"/>
                <w:noProof/>
                <w:sz w:val="22"/>
                <w:szCs w:val="22"/>
              </w:rPr>
              <w:t>Training accuracy and loss</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_Toc33736605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4</w:t>
            </w:r>
            <w:r w:rsidR="00CC138B" w:rsidRPr="006C7A78">
              <w:rPr>
                <w:noProof/>
                <w:webHidden/>
                <w:sz w:val="22"/>
                <w:szCs w:val="22"/>
              </w:rPr>
              <w:fldChar w:fldCharType="end"/>
            </w:r>
          </w:hyperlink>
        </w:p>
        <w:p w14:paraId="0CEF0747" w14:textId="6BBFF8F0" w:rsidR="00CC138B" w:rsidRPr="006C7A78" w:rsidRDefault="00482D69" w:rsidP="00B85CAC">
          <w:pPr>
            <w:pStyle w:val="TOC3"/>
            <w:tabs>
              <w:tab w:val="right" w:leader="dot" w:pos="10790"/>
            </w:tabs>
            <w:spacing w:after="0"/>
            <w:rPr>
              <w:noProof/>
              <w:sz w:val="22"/>
              <w:szCs w:val="22"/>
              <w:lang w:val="en-SG" w:eastAsia="en-SG"/>
            </w:rPr>
          </w:pPr>
          <w:hyperlink w:anchor="_Toc33736606" w:history="1">
            <w:r w:rsidR="00CC138B" w:rsidRPr="006C7A78">
              <w:rPr>
                <w:rStyle w:val="Hyperlink"/>
                <w:rFonts w:eastAsia="Calibri"/>
                <w:noProof/>
                <w:sz w:val="22"/>
                <w:szCs w:val="22"/>
              </w:rPr>
              <w:t>CNN model with reduced hidden layers and with Euclidean distance</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_Toc33736606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5</w:t>
            </w:r>
            <w:r w:rsidR="00CC138B" w:rsidRPr="006C7A78">
              <w:rPr>
                <w:noProof/>
                <w:webHidden/>
                <w:sz w:val="22"/>
                <w:szCs w:val="22"/>
              </w:rPr>
              <w:fldChar w:fldCharType="end"/>
            </w:r>
          </w:hyperlink>
        </w:p>
        <w:p w14:paraId="48F6DA7A" w14:textId="1401A7A1" w:rsidR="00CC138B" w:rsidRPr="006C7A78" w:rsidRDefault="00482D69" w:rsidP="00B85CAC">
          <w:pPr>
            <w:pStyle w:val="TOC3"/>
            <w:tabs>
              <w:tab w:val="right" w:leader="dot" w:pos="10790"/>
            </w:tabs>
            <w:spacing w:after="0"/>
            <w:rPr>
              <w:noProof/>
              <w:sz w:val="22"/>
              <w:szCs w:val="22"/>
              <w:lang w:val="en-SG" w:eastAsia="en-SG"/>
            </w:rPr>
          </w:pPr>
          <w:hyperlink w:anchor="_Toc33736607" w:history="1">
            <w:r w:rsidR="00CC138B" w:rsidRPr="006C7A78">
              <w:rPr>
                <w:rStyle w:val="Hyperlink"/>
                <w:noProof/>
                <w:sz w:val="22"/>
                <w:szCs w:val="22"/>
              </w:rPr>
              <w:t>Optimizer and Learning Rate</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_Toc33736607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5</w:t>
            </w:r>
            <w:r w:rsidR="00CC138B" w:rsidRPr="006C7A78">
              <w:rPr>
                <w:noProof/>
                <w:webHidden/>
                <w:sz w:val="22"/>
                <w:szCs w:val="22"/>
              </w:rPr>
              <w:fldChar w:fldCharType="end"/>
            </w:r>
          </w:hyperlink>
        </w:p>
        <w:p w14:paraId="41285030" w14:textId="2F615B5F" w:rsidR="00CC138B" w:rsidRPr="006C7A78" w:rsidRDefault="00482D69" w:rsidP="00B85CAC">
          <w:pPr>
            <w:pStyle w:val="TOC3"/>
            <w:tabs>
              <w:tab w:val="right" w:leader="dot" w:pos="10790"/>
            </w:tabs>
            <w:spacing w:after="0"/>
            <w:rPr>
              <w:noProof/>
              <w:sz w:val="22"/>
              <w:szCs w:val="22"/>
              <w:lang w:val="en-SG" w:eastAsia="en-SG"/>
            </w:rPr>
          </w:pPr>
          <w:hyperlink w:anchor="_Toc33736608" w:history="1">
            <w:r w:rsidR="00CC138B" w:rsidRPr="006C7A78">
              <w:rPr>
                <w:rStyle w:val="Hyperlink"/>
                <w:rFonts w:eastAsia="Calibri"/>
                <w:noProof/>
                <w:sz w:val="22"/>
                <w:szCs w:val="22"/>
              </w:rPr>
              <w:t>Loss Function</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_Toc33736608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5</w:t>
            </w:r>
            <w:r w:rsidR="00CC138B" w:rsidRPr="006C7A78">
              <w:rPr>
                <w:noProof/>
                <w:webHidden/>
                <w:sz w:val="22"/>
                <w:szCs w:val="22"/>
              </w:rPr>
              <w:fldChar w:fldCharType="end"/>
            </w:r>
          </w:hyperlink>
        </w:p>
        <w:p w14:paraId="4299216C" w14:textId="296157F7" w:rsidR="00CC138B" w:rsidRPr="006C7A78" w:rsidRDefault="00482D69" w:rsidP="00B85CAC">
          <w:pPr>
            <w:pStyle w:val="TOC2"/>
            <w:rPr>
              <w:noProof/>
              <w:sz w:val="22"/>
              <w:szCs w:val="22"/>
              <w:lang w:val="en-SG" w:eastAsia="en-SG"/>
            </w:rPr>
          </w:pPr>
          <w:hyperlink w:anchor="_Toc33736609" w:history="1">
            <w:r w:rsidR="00CC138B" w:rsidRPr="006C7A78">
              <w:rPr>
                <w:rStyle w:val="Hyperlink"/>
                <w:noProof/>
                <w:sz w:val="22"/>
                <w:szCs w:val="22"/>
              </w:rPr>
              <w:t xml:space="preserve">Using Euclidean Distance with </w:t>
            </w:r>
            <w:r w:rsidR="00CC138B" w:rsidRPr="006C7A78">
              <w:rPr>
                <w:rStyle w:val="Hyperlink"/>
                <w:b/>
                <w:bCs/>
                <w:noProof/>
                <w:sz w:val="22"/>
                <w:szCs w:val="22"/>
              </w:rPr>
              <w:t>Contrastive Loss</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_Toc33736609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6</w:t>
            </w:r>
            <w:r w:rsidR="00CC138B" w:rsidRPr="006C7A78">
              <w:rPr>
                <w:noProof/>
                <w:webHidden/>
                <w:sz w:val="22"/>
                <w:szCs w:val="22"/>
              </w:rPr>
              <w:fldChar w:fldCharType="end"/>
            </w:r>
          </w:hyperlink>
        </w:p>
        <w:p w14:paraId="07A3F9DD" w14:textId="0FBF4195" w:rsidR="00CC138B" w:rsidRPr="006C7A78" w:rsidRDefault="00482D69" w:rsidP="00B85CAC">
          <w:pPr>
            <w:pStyle w:val="TOC2"/>
            <w:rPr>
              <w:noProof/>
              <w:sz w:val="22"/>
              <w:szCs w:val="22"/>
              <w:lang w:val="en-SG" w:eastAsia="en-SG"/>
            </w:rPr>
          </w:pPr>
          <w:hyperlink w:anchor="_Toc33736610" w:history="1">
            <w:r w:rsidR="00CC138B" w:rsidRPr="006C7A78">
              <w:rPr>
                <w:rStyle w:val="Hyperlink"/>
                <w:noProof/>
                <w:sz w:val="22"/>
                <w:szCs w:val="22"/>
              </w:rPr>
              <w:t xml:space="preserve">Using Euclidean Distance with </w:t>
            </w:r>
            <w:r w:rsidR="00CC138B" w:rsidRPr="006C7A78">
              <w:rPr>
                <w:rStyle w:val="Hyperlink"/>
                <w:b/>
                <w:bCs/>
                <w:noProof/>
                <w:sz w:val="22"/>
                <w:szCs w:val="22"/>
              </w:rPr>
              <w:t>Triplet Loss</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_Toc33736610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6</w:t>
            </w:r>
            <w:r w:rsidR="00CC138B" w:rsidRPr="006C7A78">
              <w:rPr>
                <w:noProof/>
                <w:webHidden/>
                <w:sz w:val="22"/>
                <w:szCs w:val="22"/>
              </w:rPr>
              <w:fldChar w:fldCharType="end"/>
            </w:r>
          </w:hyperlink>
        </w:p>
        <w:p w14:paraId="38B54DA8" w14:textId="5667FE49" w:rsidR="00CC138B" w:rsidRPr="006C7A78" w:rsidRDefault="00482D69" w:rsidP="00B85CAC">
          <w:pPr>
            <w:pStyle w:val="TOC1"/>
            <w:tabs>
              <w:tab w:val="right" w:leader="dot" w:pos="10790"/>
            </w:tabs>
            <w:spacing w:after="0"/>
            <w:rPr>
              <w:noProof/>
              <w:sz w:val="22"/>
              <w:szCs w:val="22"/>
              <w:lang w:val="en-SG" w:eastAsia="en-SG"/>
            </w:rPr>
          </w:pPr>
          <w:hyperlink w:anchor="_Toc33736611" w:history="1">
            <w:r w:rsidR="00CC138B" w:rsidRPr="006C7A78">
              <w:rPr>
                <w:rStyle w:val="Hyperlink"/>
                <w:noProof/>
                <w:sz w:val="22"/>
                <w:szCs w:val="22"/>
              </w:rPr>
              <w:t>Comparison of model performances</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_Toc33736611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6</w:t>
            </w:r>
            <w:r w:rsidR="00CC138B" w:rsidRPr="006C7A78">
              <w:rPr>
                <w:noProof/>
                <w:webHidden/>
                <w:sz w:val="22"/>
                <w:szCs w:val="22"/>
              </w:rPr>
              <w:fldChar w:fldCharType="end"/>
            </w:r>
          </w:hyperlink>
        </w:p>
        <w:p w14:paraId="1E70EC9E" w14:textId="7151DA61" w:rsidR="00CC138B" w:rsidRPr="006C7A78" w:rsidRDefault="00482D69" w:rsidP="00B85CAC">
          <w:pPr>
            <w:pStyle w:val="TOC1"/>
            <w:tabs>
              <w:tab w:val="right" w:leader="dot" w:pos="10790"/>
            </w:tabs>
            <w:spacing w:after="0"/>
            <w:rPr>
              <w:noProof/>
              <w:sz w:val="22"/>
              <w:szCs w:val="22"/>
              <w:lang w:val="en-SG" w:eastAsia="en-SG"/>
            </w:rPr>
          </w:pPr>
          <w:hyperlink w:anchor="_Toc33736612" w:history="1">
            <w:r w:rsidR="00CC138B" w:rsidRPr="006C7A78">
              <w:rPr>
                <w:rStyle w:val="Hyperlink"/>
                <w:noProof/>
                <w:sz w:val="22"/>
                <w:szCs w:val="22"/>
              </w:rPr>
              <w:t>Model Deployment</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_Toc33736612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7</w:t>
            </w:r>
            <w:r w:rsidR="00CC138B" w:rsidRPr="006C7A78">
              <w:rPr>
                <w:noProof/>
                <w:webHidden/>
                <w:sz w:val="22"/>
                <w:szCs w:val="22"/>
              </w:rPr>
              <w:fldChar w:fldCharType="end"/>
            </w:r>
          </w:hyperlink>
        </w:p>
        <w:p w14:paraId="6D3220EB" w14:textId="2F01E7C5" w:rsidR="00CC138B" w:rsidRPr="006C7A78" w:rsidRDefault="00482D69" w:rsidP="00B85CAC">
          <w:pPr>
            <w:pStyle w:val="TOC3"/>
            <w:tabs>
              <w:tab w:val="right" w:leader="dot" w:pos="10790"/>
            </w:tabs>
            <w:spacing w:after="0"/>
            <w:rPr>
              <w:noProof/>
              <w:sz w:val="22"/>
              <w:szCs w:val="22"/>
              <w:lang w:val="en-SG" w:eastAsia="en-SG"/>
            </w:rPr>
          </w:pPr>
          <w:hyperlink w:anchor="_Toc33736613" w:history="1">
            <w:r w:rsidR="00CC138B" w:rsidRPr="006C7A78">
              <w:rPr>
                <w:rStyle w:val="Hyperlink"/>
                <w:noProof/>
                <w:sz w:val="22"/>
                <w:szCs w:val="22"/>
              </w:rPr>
              <w:t>API via two routes</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_Toc33736613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8</w:t>
            </w:r>
            <w:r w:rsidR="00CC138B" w:rsidRPr="006C7A78">
              <w:rPr>
                <w:noProof/>
                <w:webHidden/>
                <w:sz w:val="22"/>
                <w:szCs w:val="22"/>
              </w:rPr>
              <w:fldChar w:fldCharType="end"/>
            </w:r>
          </w:hyperlink>
        </w:p>
        <w:p w14:paraId="3F78EED8" w14:textId="6FC8EC04" w:rsidR="00CC138B" w:rsidRPr="006C7A78" w:rsidRDefault="00482D69" w:rsidP="0002576B">
          <w:pPr>
            <w:pStyle w:val="TOC1"/>
            <w:tabs>
              <w:tab w:val="right" w:leader="dot" w:pos="10790"/>
            </w:tabs>
            <w:spacing w:after="0"/>
            <w:rPr>
              <w:noProof/>
              <w:sz w:val="22"/>
              <w:szCs w:val="22"/>
              <w:lang w:val="en-SG" w:eastAsia="en-SG"/>
            </w:rPr>
          </w:pPr>
          <w:hyperlink w:anchor="_Toc33736614" w:history="1">
            <w:r w:rsidR="0002576B">
              <w:rPr>
                <w:rStyle w:val="Hyperlink"/>
                <w:noProof/>
                <w:sz w:val="22"/>
                <w:szCs w:val="22"/>
              </w:rPr>
              <w:t>References</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_Toc33736614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8</w:t>
            </w:r>
            <w:r w:rsidR="00CC138B" w:rsidRPr="006C7A78">
              <w:rPr>
                <w:noProof/>
                <w:webHidden/>
                <w:sz w:val="22"/>
                <w:szCs w:val="22"/>
              </w:rPr>
              <w:fldChar w:fldCharType="end"/>
            </w:r>
          </w:hyperlink>
        </w:p>
        <w:p w14:paraId="29A7B9BC" w14:textId="6CA75CC2" w:rsidR="001F7EFD" w:rsidRDefault="001F7EFD">
          <w:r w:rsidRPr="006C7A78">
            <w:rPr>
              <w:b/>
              <w:bCs/>
              <w:noProof/>
              <w:sz w:val="22"/>
              <w:szCs w:val="22"/>
            </w:rPr>
            <w:fldChar w:fldCharType="end"/>
          </w:r>
        </w:p>
      </w:sdtContent>
    </w:sdt>
    <w:p w14:paraId="0736A4B2" w14:textId="3A3657FC" w:rsidR="00F520AB" w:rsidRDefault="00F520AB" w:rsidP="00D40D14">
      <w:pPr>
        <w:pStyle w:val="Title"/>
      </w:pPr>
      <w:bookmarkStart w:id="2" w:name="_GoBack"/>
      <w:bookmarkEnd w:id="2"/>
      <w:r>
        <w:br w:type="page"/>
      </w:r>
      <w:sdt>
        <w:sdtPr>
          <w:alias w:val="Title"/>
          <w:tag w:val=""/>
          <w:id w:val="-228768273"/>
          <w:placeholder>
            <w:docPart w:val="A4F5F1A803A3426BB591C51C4AA03DE2"/>
          </w:placeholder>
          <w:dataBinding w:prefixMappings="xmlns:ns0='http://purl.org/dc/elements/1.1/' xmlns:ns1='http://schemas.openxmlformats.org/package/2006/metadata/core-properties' " w:xpath="/ns1:coreProperties[1]/ns0:title[1]" w:storeItemID="{6C3C8BC8-F283-45AE-878A-BAB7291924A1}"/>
          <w:text/>
        </w:sdtPr>
        <w:sdtEndPr/>
        <w:sdtContent>
          <w:r w:rsidR="004A6CBC">
            <w:t>Final Report</w:t>
          </w:r>
        </w:sdtContent>
      </w:sdt>
    </w:p>
    <w:p w14:paraId="5850D5A8" w14:textId="12B5B201" w:rsidR="00DC31CC" w:rsidRDefault="004A6CBC" w:rsidP="00DC31CC">
      <w:pPr>
        <w:pStyle w:val="Heading1"/>
      </w:pPr>
      <w:bookmarkStart w:id="3" w:name="_Toc33736595"/>
      <w:r>
        <w:t>Model Development</w:t>
      </w:r>
      <w:bookmarkEnd w:id="3"/>
    </w:p>
    <w:p w14:paraId="651B605E" w14:textId="77777777" w:rsidR="00036291" w:rsidRDefault="00036291" w:rsidP="00036291">
      <w:r>
        <w:t>The basis for our model is One Shot Learning using Siamese Network.  This network essentially learns a similarity function as opposed to traditional classification.  In large organizations scenario, where there is higher frequency of joiners and leavers, this method eliminates the need to collect numerous samples of new voices to retrain the network – just one voice file is needed.</w:t>
      </w:r>
    </w:p>
    <w:p w14:paraId="664CE03F" w14:textId="5AAEBEFA" w:rsidR="00036291" w:rsidRDefault="00036291" w:rsidP="00036291">
      <w:r>
        <w:t>MFCC features (max 40) are extracted for all the voice files from the training and testing datasets.  Samples were created by randomly selecting the subjects and pairing the MFCC feature records of each voice file of the subject with own and other subjects MFCC records.  For the pairs that contain MFCC records of the same subject the target is set to 1 and for unrelated pairs, the targets are set to 0. The pairs and targets are then used for training the model.</w:t>
      </w:r>
    </w:p>
    <w:p w14:paraId="762465CA" w14:textId="77777777" w:rsidR="00036291" w:rsidRDefault="00036291" w:rsidP="00036291">
      <w:r>
        <w:t>Due to the sheer amount of processing and hardware limitations, we have adopted Random Pairs comparison where a random set of  3 subjects at most – were compared against, at each iteration.  We ran into ResourceExhaustedError when running beyond the maximum.</w:t>
      </w:r>
    </w:p>
    <w:p w14:paraId="1C486D81" w14:textId="77777777" w:rsidR="006366D2" w:rsidRDefault="006366D2" w:rsidP="00036291"/>
    <w:p w14:paraId="21C37419" w14:textId="1C665144" w:rsidR="00036291" w:rsidRDefault="00036291" w:rsidP="00036291">
      <w:r>
        <w:t>We have constructed our Neural Networks model, testing with five, as well as three hidden layers.  Ultimately, models with three hidden layers performed better.</w:t>
      </w:r>
    </w:p>
    <w:p w14:paraId="7D445571" w14:textId="3FCFCB9F" w:rsidR="008E2632" w:rsidRDefault="000E2034" w:rsidP="00036291">
      <w:r>
        <w:t>We have used the following model definition for our training</w:t>
      </w:r>
      <w:r w:rsidR="00D02A9F">
        <w:t>:</w:t>
      </w:r>
    </w:p>
    <w:tbl>
      <w:tblPr>
        <w:tblStyle w:val="TableGrid"/>
        <w:tblW w:w="0" w:type="auto"/>
        <w:tblInd w:w="85"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top w:w="28" w:type="dxa"/>
          <w:left w:w="85" w:type="dxa"/>
          <w:bottom w:w="57" w:type="dxa"/>
          <w:right w:w="85" w:type="dxa"/>
        </w:tblCellMar>
        <w:tblLook w:val="04A0" w:firstRow="1" w:lastRow="0" w:firstColumn="1" w:lastColumn="0" w:noHBand="0" w:noVBand="1"/>
      </w:tblPr>
      <w:tblGrid>
        <w:gridCol w:w="9980"/>
      </w:tblGrid>
      <w:tr w:rsidR="008E2632" w14:paraId="20E347D3" w14:textId="77777777" w:rsidTr="005965A1">
        <w:tc>
          <w:tcPr>
            <w:tcW w:w="9980" w:type="dxa"/>
          </w:tcPr>
          <w:p w14:paraId="418EDDE4" w14:textId="55112D86" w:rsidR="008E2632" w:rsidRDefault="000A42A2" w:rsidP="000A42A2">
            <w:pPr>
              <w:pStyle w:val="Code"/>
              <w:jc w:val="center"/>
            </w:pPr>
            <w:r>
              <w:object w:dxaOrig="9810" w:dyaOrig="5115" w14:anchorId="4862E1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490.4pt;height:256.1pt" o:ole="">
                  <v:imagedata r:id="rId10" o:title=""/>
                </v:shape>
                <o:OLEObject Type="Embed" ProgID="PBrush" ShapeID="_x0000_i1085" DrawAspect="Content" ObjectID="_1652482160" r:id="rId11"/>
              </w:object>
            </w:r>
          </w:p>
        </w:tc>
      </w:tr>
    </w:tbl>
    <w:p w14:paraId="25CE24B5" w14:textId="77777777" w:rsidR="005965A1" w:rsidRDefault="005965A1" w:rsidP="005965A1"/>
    <w:p w14:paraId="04FD6834" w14:textId="0BC1D327" w:rsidR="005965A1" w:rsidRDefault="005965A1" w:rsidP="005965A1">
      <w:r>
        <w:t xml:space="preserve">On first running </w:t>
      </w:r>
      <w:r w:rsidRPr="00EC7208">
        <w:t xml:space="preserve">each of our models, we </w:t>
      </w:r>
      <w:r>
        <w:t xml:space="preserve">hit upon a </w:t>
      </w:r>
      <w:r w:rsidRPr="00EC7208">
        <w:t xml:space="preserve">similar issue.  </w:t>
      </w:r>
      <w:r>
        <w:t>A</w:t>
      </w:r>
      <w:r w:rsidRPr="00EC7208">
        <w:t xml:space="preserve">ccuracy </w:t>
      </w:r>
      <w:r>
        <w:t xml:space="preserve">was </w:t>
      </w:r>
      <w:r w:rsidRPr="00EC7208">
        <w:t xml:space="preserve">stuck at the same value either from the start or at some point.  </w:t>
      </w:r>
      <w:r>
        <w:t>To circumvent</w:t>
      </w:r>
      <w:r w:rsidRPr="00EC7208">
        <w:t xml:space="preserve"> </w:t>
      </w:r>
      <w:r>
        <w:t xml:space="preserve">being stuck at </w:t>
      </w:r>
      <w:r w:rsidRPr="00EC7208">
        <w:t>local minima</w:t>
      </w:r>
      <w:r>
        <w:t>, we introduced BatchNormalization</w:t>
      </w:r>
      <w:r w:rsidRPr="00EC7208">
        <w:t>.</w:t>
      </w:r>
      <w:r>
        <w:t xml:space="preserve">  This effectively improved some of our models.</w:t>
      </w:r>
    </w:p>
    <w:p w14:paraId="4232D85C" w14:textId="21C6000A" w:rsidR="001816AE" w:rsidRDefault="001816AE" w:rsidP="001816AE">
      <w:pPr>
        <w:pStyle w:val="Heading2"/>
      </w:pPr>
      <w:bookmarkStart w:id="4" w:name="_Toc33736596"/>
      <w:r>
        <w:lastRenderedPageBreak/>
        <w:t xml:space="preserve">Using </w:t>
      </w:r>
      <w:r w:rsidRPr="00F4557A">
        <w:rPr>
          <w:b/>
          <w:bCs/>
        </w:rPr>
        <w:t>Cosine Distance</w:t>
      </w:r>
      <w:r>
        <w:t xml:space="preserve"> Calculation</w:t>
      </w:r>
      <w:bookmarkEnd w:id="4"/>
    </w:p>
    <w:p w14:paraId="33A32B72" w14:textId="75771AA2" w:rsidR="001816AE" w:rsidRDefault="005965A1" w:rsidP="001816AE">
      <w:r>
        <w:t xml:space="preserve">BatchNormalization has no effect on Cosine Distance.  </w:t>
      </w:r>
      <w:r w:rsidR="001816AE">
        <w:t xml:space="preserve">Accuracy was </w:t>
      </w:r>
      <w:r>
        <w:t xml:space="preserve">stuck </w:t>
      </w:r>
      <w:r w:rsidR="001816AE">
        <w:t>at 0.3333 while Validation accuracy was at 0.5000, while loss</w:t>
      </w:r>
      <w:r>
        <w:t>es</w:t>
      </w:r>
      <w:r w:rsidR="001816AE">
        <w:t xml:space="preserve"> barely moved at a high 11.700-11.800.  Several attempts were made throughout fine-tuning including adding Conv2D layers, alternative Activation functions and Optimizer hyperparameter values. </w:t>
      </w:r>
      <w:r w:rsidR="00CE4865">
        <w:t xml:space="preserve">Loss was kept at </w:t>
      </w:r>
      <w:r w:rsidR="007570EB">
        <w:t>Binary CrossEntropy</w:t>
      </w:r>
      <w:r w:rsidR="00B25A2B">
        <w:t xml:space="preserve"> throughout</w:t>
      </w:r>
      <w:r w:rsidR="007570EB">
        <w:t xml:space="preserve">. </w:t>
      </w:r>
      <w:r w:rsidR="00F77481">
        <w:t xml:space="preserve">  </w:t>
      </w:r>
      <w:r w:rsidR="001816AE">
        <w:t>The following are key steps that effect some notable change:</w:t>
      </w:r>
    </w:p>
    <w:p w14:paraId="097823C8" w14:textId="68BF6077" w:rsidR="00316D02" w:rsidRPr="00452F39" w:rsidRDefault="00316D02" w:rsidP="00316D02">
      <w:pPr>
        <w:pStyle w:val="Heading3"/>
      </w:pPr>
      <w:bookmarkStart w:id="5" w:name="_Toc33736597"/>
      <w:r>
        <w:rPr>
          <w:rFonts w:eastAsia="Calibri"/>
        </w:rPr>
        <w:t>Momentum</w:t>
      </w:r>
      <w:bookmarkEnd w:id="5"/>
    </w:p>
    <w:p w14:paraId="15C68F15" w14:textId="6B51C008" w:rsidR="001816AE" w:rsidRDefault="001816AE" w:rsidP="00316D02">
      <w:r>
        <w:t>Momentum is a popular method to kick a model out of local minima.  Switched the optimizer to Stochastic Gradience Descent, specifying momentum.</w:t>
      </w:r>
      <w:r>
        <w:br/>
        <w:t>Result: No changes to accuracies but loss kicked off at 0.7585 and slowly but gradually decreases at a rate or 0.0001</w:t>
      </w:r>
    </w:p>
    <w:tbl>
      <w:tblPr>
        <w:tblStyle w:val="TableGrid"/>
        <w:tblW w:w="0" w:type="auto"/>
        <w:tblInd w:w="137"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7796"/>
      </w:tblGrid>
      <w:tr w:rsidR="001816AE" w14:paraId="520B3D19" w14:textId="77777777" w:rsidTr="00316D02">
        <w:tc>
          <w:tcPr>
            <w:tcW w:w="7796" w:type="dxa"/>
          </w:tcPr>
          <w:p w14:paraId="7D6BC3DC" w14:textId="77777777" w:rsidR="001816AE" w:rsidRDefault="001816AE" w:rsidP="00B35D87">
            <w:pPr>
              <w:pStyle w:val="Code"/>
            </w:pPr>
            <w:r>
              <w:t>momentum = 0.8</w:t>
            </w:r>
          </w:p>
          <w:p w14:paraId="2A45C7B5" w14:textId="00241731" w:rsidR="001816AE" w:rsidRDefault="001816AE" w:rsidP="00B35D87">
            <w:pPr>
              <w:pStyle w:val="Code"/>
            </w:pPr>
            <w:r>
              <w:t>optimizer = SGD(lr=learning_rate, momentum=momentum, nesterov=False)</w:t>
            </w:r>
          </w:p>
        </w:tc>
      </w:tr>
    </w:tbl>
    <w:p w14:paraId="3B3625AC" w14:textId="67A847D9" w:rsidR="00316D02" w:rsidRPr="00452F39" w:rsidRDefault="00316D02" w:rsidP="00316D02">
      <w:pPr>
        <w:pStyle w:val="Heading3"/>
      </w:pPr>
      <w:bookmarkStart w:id="6" w:name="_Toc33736598"/>
      <w:r w:rsidRPr="00316D02">
        <w:rPr>
          <w:rFonts w:eastAsia="Calibri"/>
        </w:rPr>
        <w:t xml:space="preserve">Time-based </w:t>
      </w:r>
      <w:r w:rsidR="00971A55">
        <w:rPr>
          <w:rFonts w:eastAsia="Calibri"/>
        </w:rPr>
        <w:t>D</w:t>
      </w:r>
      <w:r w:rsidRPr="00316D02">
        <w:rPr>
          <w:rFonts w:eastAsia="Calibri"/>
        </w:rPr>
        <w:t>ecay</w:t>
      </w:r>
      <w:r w:rsidR="00971A55">
        <w:rPr>
          <w:rFonts w:eastAsia="Calibri"/>
        </w:rPr>
        <w:t xml:space="preserve"> R</w:t>
      </w:r>
      <w:r w:rsidRPr="00316D02">
        <w:rPr>
          <w:rFonts w:eastAsia="Calibri"/>
        </w:rPr>
        <w:t>ate</w:t>
      </w:r>
      <w:bookmarkEnd w:id="6"/>
    </w:p>
    <w:p w14:paraId="24384327" w14:textId="4705BFB1" w:rsidR="001816AE" w:rsidRDefault="001816AE" w:rsidP="00316D02">
      <w:r>
        <w:t>Result: Accuracy rises to 0.5000. Validation Accuracy remains at 0.5000, Loss continues decreasing at a slow rate.</w:t>
      </w:r>
    </w:p>
    <w:tbl>
      <w:tblPr>
        <w:tblStyle w:val="TableGrid"/>
        <w:tblW w:w="0" w:type="auto"/>
        <w:tblInd w:w="137"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10490"/>
      </w:tblGrid>
      <w:tr w:rsidR="001816AE" w14:paraId="60E82990" w14:textId="77777777" w:rsidTr="00316D02">
        <w:tc>
          <w:tcPr>
            <w:tcW w:w="10490" w:type="dxa"/>
          </w:tcPr>
          <w:p w14:paraId="1D74FE4B" w14:textId="77777777" w:rsidR="001816AE" w:rsidRDefault="001816AE" w:rsidP="00B35D87">
            <w:pPr>
              <w:pStyle w:val="Code"/>
            </w:pPr>
            <w:r>
              <w:t>learning_rate = 0.1</w:t>
            </w:r>
          </w:p>
          <w:p w14:paraId="2C4C55E5" w14:textId="77777777" w:rsidR="001816AE" w:rsidRDefault="001816AE" w:rsidP="00B35D87">
            <w:pPr>
              <w:pStyle w:val="Code"/>
            </w:pPr>
            <w:r>
              <w:t>epochs = 20</w:t>
            </w:r>
          </w:p>
          <w:p w14:paraId="0787F315" w14:textId="77777777" w:rsidR="001816AE" w:rsidRDefault="001816AE" w:rsidP="00B35D87">
            <w:pPr>
              <w:pStyle w:val="Code"/>
            </w:pPr>
            <w:r>
              <w:t>decay_rate = learning_rate / epochs</w:t>
            </w:r>
          </w:p>
          <w:p w14:paraId="05852BA6" w14:textId="4E60001A" w:rsidR="001816AE" w:rsidRDefault="001816AE" w:rsidP="00A7451C">
            <w:pPr>
              <w:pStyle w:val="Code"/>
            </w:pPr>
            <w:r>
              <w:t>optimizer = SGD(lr=learning_rate, momentum=momentum,</w:t>
            </w:r>
            <w:r w:rsidR="00A7451C">
              <w:t xml:space="preserve"> </w:t>
            </w:r>
            <w:r>
              <w:t>decay=decay_rate, nesterov=False)</w:t>
            </w:r>
          </w:p>
        </w:tc>
      </w:tr>
    </w:tbl>
    <w:p w14:paraId="458F643C" w14:textId="4173B9E3" w:rsidR="001816AE" w:rsidRDefault="00316D02" w:rsidP="00316D02">
      <w:pPr>
        <w:pStyle w:val="Heading3"/>
      </w:pPr>
      <w:bookmarkStart w:id="7" w:name="_Toc33736599"/>
      <w:r>
        <w:rPr>
          <w:rFonts w:eastAsia="Calibri"/>
        </w:rPr>
        <w:t>Optimizer</w:t>
      </w:r>
      <w:r w:rsidR="00A7451C">
        <w:rPr>
          <w:noProof/>
        </w:rPr>
        <mc:AlternateContent>
          <mc:Choice Requires="wpg">
            <w:drawing>
              <wp:anchor distT="0" distB="0" distL="114300" distR="114300" simplePos="0" relativeHeight="251666432" behindDoc="0" locked="0" layoutInCell="1" allowOverlap="1" wp14:anchorId="1C6BB2AC" wp14:editId="2822FE81">
                <wp:simplePos x="0" y="0"/>
                <wp:positionH relativeFrom="column">
                  <wp:posOffset>4363720</wp:posOffset>
                </wp:positionH>
                <wp:positionV relativeFrom="paragraph">
                  <wp:posOffset>73660</wp:posOffset>
                </wp:positionV>
                <wp:extent cx="2398395" cy="2066925"/>
                <wp:effectExtent l="0" t="0" r="1905" b="9525"/>
                <wp:wrapSquare wrapText="bothSides"/>
                <wp:docPr id="12" name="Group 12"/>
                <wp:cNvGraphicFramePr/>
                <a:graphic xmlns:a="http://schemas.openxmlformats.org/drawingml/2006/main">
                  <a:graphicData uri="http://schemas.microsoft.com/office/word/2010/wordprocessingGroup">
                    <wpg:wgp>
                      <wpg:cNvGrpSpPr/>
                      <wpg:grpSpPr>
                        <a:xfrm>
                          <a:off x="0" y="0"/>
                          <a:ext cx="2398395" cy="2066925"/>
                          <a:chOff x="57150" y="0"/>
                          <a:chExt cx="2541270" cy="2066925"/>
                        </a:xfrm>
                      </wpg:grpSpPr>
                      <pic:pic xmlns:pic="http://schemas.openxmlformats.org/drawingml/2006/picture">
                        <pic:nvPicPr>
                          <pic:cNvPr id="1" name="Picture 1"/>
                          <pic:cNvPicPr>
                            <a:picLocks noChangeAspect="1"/>
                          </pic:cNvPicPr>
                        </pic:nvPicPr>
                        <pic:blipFill rotWithShape="1">
                          <a:blip r:embed="rId12">
                            <a:extLst>
                              <a:ext uri="{28A0092B-C50C-407E-A947-70E740481C1C}">
                                <a14:useLocalDpi xmlns:a14="http://schemas.microsoft.com/office/drawing/2010/main" val="0"/>
                              </a:ext>
                            </a:extLst>
                          </a:blip>
                          <a:srcRect l="2806"/>
                          <a:stretch/>
                        </pic:blipFill>
                        <pic:spPr bwMode="auto">
                          <a:xfrm>
                            <a:off x="57150" y="0"/>
                            <a:ext cx="2541270" cy="181419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257175" y="1790700"/>
                            <a:ext cx="2276475" cy="276225"/>
                          </a:xfrm>
                          <a:prstGeom prst="rect">
                            <a:avLst/>
                          </a:prstGeom>
                          <a:solidFill>
                            <a:prstClr val="white"/>
                          </a:solidFill>
                          <a:ln>
                            <a:noFill/>
                          </a:ln>
                        </wps:spPr>
                        <wps:txbx>
                          <w:txbxContent>
                            <w:p w14:paraId="73E563CE" w14:textId="00B955B5" w:rsidR="00B35D87" w:rsidRPr="006A07D7" w:rsidRDefault="00B35D87" w:rsidP="001816AE">
                              <w:pPr>
                                <w:pStyle w:val="Caption"/>
                                <w:rPr>
                                  <w:rStyle w:val="Emphasis"/>
                                  <w:i w:val="0"/>
                                  <w:iCs w:val="0"/>
                                </w:rPr>
                              </w:pPr>
                              <w:r w:rsidRPr="006A07D7">
                                <w:rPr>
                                  <w:rStyle w:val="Emphasis"/>
                                  <w:i w:val="0"/>
                                  <w:iCs w:val="0"/>
                                </w:rPr>
                                <w:t xml:space="preserve">Figure </w:t>
                              </w:r>
                              <w:r w:rsidRPr="006A07D7">
                                <w:rPr>
                                  <w:rStyle w:val="Emphasis"/>
                                  <w:i w:val="0"/>
                                  <w:iCs w:val="0"/>
                                </w:rPr>
                                <w:fldChar w:fldCharType="begin"/>
                              </w:r>
                              <w:r w:rsidRPr="006A07D7">
                                <w:rPr>
                                  <w:rStyle w:val="Emphasis"/>
                                  <w:i w:val="0"/>
                                  <w:iCs w:val="0"/>
                                </w:rPr>
                                <w:instrText xml:space="preserve"> SEQ Figure \* ARABIC </w:instrText>
                              </w:r>
                              <w:r w:rsidRPr="006A07D7">
                                <w:rPr>
                                  <w:rStyle w:val="Emphasis"/>
                                  <w:i w:val="0"/>
                                  <w:iCs w:val="0"/>
                                </w:rPr>
                                <w:fldChar w:fldCharType="separate"/>
                              </w:r>
                              <w:r w:rsidR="00BF606A">
                                <w:rPr>
                                  <w:rStyle w:val="Emphasis"/>
                                  <w:i w:val="0"/>
                                  <w:iCs w:val="0"/>
                                  <w:noProof/>
                                </w:rPr>
                                <w:t>1</w:t>
                              </w:r>
                              <w:r w:rsidRPr="006A07D7">
                                <w:rPr>
                                  <w:rStyle w:val="Emphasis"/>
                                  <w:i w:val="0"/>
                                  <w:iCs w:val="0"/>
                                </w:rPr>
                                <w:fldChar w:fldCharType="end"/>
                              </w:r>
                              <w:r w:rsidRPr="006A07D7">
                                <w:rPr>
                                  <w:rStyle w:val="Emphasis"/>
                                  <w:i w:val="0"/>
                                  <w:iCs w:val="0"/>
                                </w:rPr>
                                <w:t xml:space="preserve">  ROC for Cosine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C6BB2AC" id="Group 12" o:spid="_x0000_s1029" style="position:absolute;margin-left:343.6pt;margin-top:5.8pt;width:188.85pt;height:162.75pt;z-index:251666432;mso-position-horizontal-relative:text;mso-position-vertical-relative:text;mso-width-relative:margin" coordorigin="571" coordsize="25412,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">
                <v:shape id="Picture 1" o:spid="_x0000_s1030" type="#_x0000_t75" style="position:absolute;left:571;width:25413;height:18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">
                  <v:imagedata r:id="rId13" o:title="" cropleft="1839f"/>
                </v:shape>
                <v:shape id="Text Box 5" o:spid="_x0000_s1031" type="#_x0000_t202" style="position:absolute;left:2571;top:17907;width:2276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3E563CE" w14:textId="00B955B5" w:rsidR="00B35D87" w:rsidRPr="006A07D7" w:rsidRDefault="00B35D87" w:rsidP="001816AE">
                        <w:pPr>
                          <w:pStyle w:val="Caption"/>
                          <w:rPr>
                            <w:rStyle w:val="Emphasis"/>
                            <w:i w:val="0"/>
                            <w:iCs w:val="0"/>
                          </w:rPr>
                        </w:pPr>
                        <w:r w:rsidRPr="006A07D7">
                          <w:rPr>
                            <w:rStyle w:val="Emphasis"/>
                            <w:i w:val="0"/>
                            <w:iCs w:val="0"/>
                          </w:rPr>
                          <w:t xml:space="preserve">Figure </w:t>
                        </w:r>
                        <w:r w:rsidRPr="006A07D7">
                          <w:rPr>
                            <w:rStyle w:val="Emphasis"/>
                            <w:i w:val="0"/>
                            <w:iCs w:val="0"/>
                          </w:rPr>
                          <w:fldChar w:fldCharType="begin"/>
                        </w:r>
                        <w:r w:rsidRPr="006A07D7">
                          <w:rPr>
                            <w:rStyle w:val="Emphasis"/>
                            <w:i w:val="0"/>
                            <w:iCs w:val="0"/>
                          </w:rPr>
                          <w:instrText xml:space="preserve"> SEQ Figure \* ARABIC </w:instrText>
                        </w:r>
                        <w:r w:rsidRPr="006A07D7">
                          <w:rPr>
                            <w:rStyle w:val="Emphasis"/>
                            <w:i w:val="0"/>
                            <w:iCs w:val="0"/>
                          </w:rPr>
                          <w:fldChar w:fldCharType="separate"/>
                        </w:r>
                        <w:r w:rsidR="00BF606A">
                          <w:rPr>
                            <w:rStyle w:val="Emphasis"/>
                            <w:i w:val="0"/>
                            <w:iCs w:val="0"/>
                            <w:noProof/>
                          </w:rPr>
                          <w:t>1</w:t>
                        </w:r>
                        <w:r w:rsidRPr="006A07D7">
                          <w:rPr>
                            <w:rStyle w:val="Emphasis"/>
                            <w:i w:val="0"/>
                            <w:iCs w:val="0"/>
                          </w:rPr>
                          <w:fldChar w:fldCharType="end"/>
                        </w:r>
                        <w:r w:rsidRPr="006A07D7">
                          <w:rPr>
                            <w:rStyle w:val="Emphasis"/>
                            <w:i w:val="0"/>
                            <w:iCs w:val="0"/>
                          </w:rPr>
                          <w:t xml:space="preserve">  ROC for Cosine Distance</w:t>
                        </w:r>
                      </w:p>
                    </w:txbxContent>
                  </v:textbox>
                </v:shape>
                <w10:wrap type="square"/>
              </v:group>
            </w:pict>
          </mc:Fallback>
        </mc:AlternateContent>
      </w:r>
      <w:bookmarkEnd w:id="7"/>
    </w:p>
    <w:p w14:paraId="2905335B" w14:textId="303BD64A" w:rsidR="001816AE" w:rsidRDefault="001816AE" w:rsidP="00316D02">
      <w:r>
        <w:t>Optimizer was switched back to Adam since Adam is more aggressive at finding minimal loss.  Thankfully, decay is still supported for Adam optimizer in TF2.</w:t>
      </w:r>
      <w:r>
        <w:br/>
        <w:t>Result:  Accuracy and Validation accuracy unchanged. Loss now decreases at an average rate of 0.01</w:t>
      </w:r>
      <w:r w:rsidR="00B56D63">
        <w:t>.</w:t>
      </w:r>
    </w:p>
    <w:tbl>
      <w:tblPr>
        <w:tblStyle w:val="TableGrid"/>
        <w:tblW w:w="0" w:type="auto"/>
        <w:tblInd w:w="137"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6521"/>
      </w:tblGrid>
      <w:tr w:rsidR="001816AE" w14:paraId="780CC197" w14:textId="77777777" w:rsidTr="00D77AA8">
        <w:tc>
          <w:tcPr>
            <w:tcW w:w="6521" w:type="dxa"/>
          </w:tcPr>
          <w:p w14:paraId="32FFD79F" w14:textId="77777777" w:rsidR="00D77AA8" w:rsidRDefault="001816AE" w:rsidP="00B35D87">
            <w:pPr>
              <w:pStyle w:val="Code"/>
            </w:pPr>
            <w:r w:rsidRPr="005A2A6F">
              <w:t xml:space="preserve">optimizer = Adam(lr=learning_rate, decay=decay_rate, </w:t>
            </w:r>
          </w:p>
          <w:p w14:paraId="478FF091" w14:textId="09C1BA40" w:rsidR="001816AE" w:rsidRDefault="00D77AA8" w:rsidP="00B35D87">
            <w:pPr>
              <w:pStyle w:val="Code"/>
            </w:pPr>
            <w:r>
              <w:t xml:space="preserve">                 </w:t>
            </w:r>
            <w:r w:rsidR="001816AE" w:rsidRPr="005A2A6F">
              <w:t>amsgrad=False)</w:t>
            </w:r>
          </w:p>
        </w:tc>
      </w:tr>
    </w:tbl>
    <w:p w14:paraId="45D86E70" w14:textId="77777777" w:rsidR="00122618" w:rsidRDefault="00122618" w:rsidP="00122618"/>
    <w:p w14:paraId="3B453DB4" w14:textId="77777777" w:rsidR="00930BDA" w:rsidRDefault="00930BDA" w:rsidP="00E217C8">
      <w:pPr>
        <w:pStyle w:val="Heading2"/>
      </w:pPr>
    </w:p>
    <w:p w14:paraId="36963C07" w14:textId="0F6BF290" w:rsidR="00E217C8" w:rsidRDefault="00E217C8" w:rsidP="00E217C8">
      <w:pPr>
        <w:pStyle w:val="Heading2"/>
      </w:pPr>
      <w:bookmarkStart w:id="8" w:name="_Toc33736600"/>
      <w:r>
        <w:t xml:space="preserve">Using </w:t>
      </w:r>
      <w:r w:rsidRPr="00E217C8">
        <w:rPr>
          <w:b/>
          <w:bCs/>
        </w:rPr>
        <w:t xml:space="preserve">Weighted </w:t>
      </w:r>
      <w:r w:rsidRPr="00F4557A">
        <w:rPr>
          <w:b/>
          <w:bCs/>
        </w:rPr>
        <w:t>L1 Distance</w:t>
      </w:r>
      <w:r>
        <w:t xml:space="preserve"> Calculation</w:t>
      </w:r>
      <w:bookmarkEnd w:id="8"/>
    </w:p>
    <w:bookmarkStart w:id="9" w:name="_Toc33736601"/>
    <w:p w14:paraId="40A8523E" w14:textId="3BE6C369" w:rsidR="007F74E0" w:rsidRDefault="003A5242" w:rsidP="00EF31A4">
      <w:pPr>
        <w:pStyle w:val="Heading3"/>
        <w:rPr>
          <w:rFonts w:eastAsia="Calibri"/>
        </w:rPr>
      </w:pPr>
      <w:r>
        <w:rPr>
          <w:rFonts w:eastAsia="Calibri"/>
          <w:noProof/>
        </w:rPr>
        <mc:AlternateContent>
          <mc:Choice Requires="wpg">
            <w:drawing>
              <wp:anchor distT="0" distB="0" distL="114300" distR="114300" simplePos="0" relativeHeight="251664384" behindDoc="0" locked="0" layoutInCell="1" allowOverlap="1" wp14:anchorId="1BAF652C" wp14:editId="7111EE3B">
                <wp:simplePos x="0" y="0"/>
                <wp:positionH relativeFrom="column">
                  <wp:posOffset>4286250</wp:posOffset>
                </wp:positionH>
                <wp:positionV relativeFrom="paragraph">
                  <wp:posOffset>136525</wp:posOffset>
                </wp:positionV>
                <wp:extent cx="2548255" cy="1971675"/>
                <wp:effectExtent l="0" t="0" r="4445" b="9525"/>
                <wp:wrapSquare wrapText="bothSides"/>
                <wp:docPr id="11" name="Group 11"/>
                <wp:cNvGraphicFramePr/>
                <a:graphic xmlns:a="http://schemas.openxmlformats.org/drawingml/2006/main">
                  <a:graphicData uri="http://schemas.microsoft.com/office/word/2010/wordprocessingGroup">
                    <wpg:wgp>
                      <wpg:cNvGrpSpPr/>
                      <wpg:grpSpPr>
                        <a:xfrm>
                          <a:off x="0" y="0"/>
                          <a:ext cx="2548255" cy="1971675"/>
                          <a:chOff x="0" y="0"/>
                          <a:chExt cx="2548255" cy="1971675"/>
                        </a:xfrm>
                      </wpg:grpSpPr>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48255" cy="1806575"/>
                          </a:xfrm>
                          <a:prstGeom prst="rect">
                            <a:avLst/>
                          </a:prstGeom>
                        </pic:spPr>
                      </pic:pic>
                      <wps:wsp>
                        <wps:cNvPr id="10" name="Text Box 10"/>
                        <wps:cNvSpPr txBox="1"/>
                        <wps:spPr>
                          <a:xfrm>
                            <a:off x="276225" y="1809750"/>
                            <a:ext cx="2272030" cy="161925"/>
                          </a:xfrm>
                          <a:prstGeom prst="rect">
                            <a:avLst/>
                          </a:prstGeom>
                          <a:solidFill>
                            <a:prstClr val="white"/>
                          </a:solidFill>
                          <a:ln>
                            <a:noFill/>
                          </a:ln>
                        </wps:spPr>
                        <wps:txbx>
                          <w:txbxContent>
                            <w:p w14:paraId="19E2CC27" w14:textId="5799A835" w:rsidR="00B35D87" w:rsidRPr="003A0911" w:rsidRDefault="00B35D87" w:rsidP="003A5242">
                              <w:pPr>
                                <w:pStyle w:val="Caption"/>
                                <w:rPr>
                                  <w:b/>
                                  <w:color w:val="262626" w:themeColor="text1" w:themeTint="D9"/>
                                  <w:sz w:val="26"/>
                                  <w:szCs w:val="26"/>
                                </w:rPr>
                              </w:pPr>
                              <w:r>
                                <w:t xml:space="preserve">Figure </w:t>
                              </w:r>
                              <w:r w:rsidR="00482D69">
                                <w:fldChar w:fldCharType="begin"/>
                              </w:r>
                              <w:r w:rsidR="00482D69">
                                <w:instrText xml:space="preserve"> SEQ Figure \* ARABIC </w:instrText>
                              </w:r>
                              <w:r w:rsidR="00482D69">
                                <w:fldChar w:fldCharType="separate"/>
                              </w:r>
                              <w:r w:rsidR="00BF606A">
                                <w:rPr>
                                  <w:noProof/>
                                </w:rPr>
                                <w:t>2</w:t>
                              </w:r>
                              <w:r w:rsidR="00482D69">
                                <w:rPr>
                                  <w:noProof/>
                                </w:rPr>
                                <w:fldChar w:fldCharType="end"/>
                              </w:r>
                              <w:r>
                                <w:t xml:space="preserve">  ROC for Weighted L1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BAF652C" id="Group 11" o:spid="_x0000_s1032" style="position:absolute;margin-left:337.5pt;margin-top:10.75pt;width:200.65pt;height:155.25pt;z-index:251664384;mso-position-horizontal-relative:text;mso-position-vertical-relative:text" coordsize="25482,19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">
                <v:shape id="Picture 8" o:spid="_x0000_s1033" type="#_x0000_t75" style="position:absolute;width:25482;height:1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">
                  <v:imagedata r:id="rId15" o:title=""/>
                </v:shape>
                <v:shape id="Text Box 10" o:spid="_x0000_s1034" type="#_x0000_t202" style="position:absolute;left:2762;top:18097;width:2272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9E2CC27" w14:textId="5799A835" w:rsidR="00B35D87" w:rsidRPr="003A0911" w:rsidRDefault="00B35D87" w:rsidP="003A5242">
                        <w:pPr>
                          <w:pStyle w:val="Caption"/>
                          <w:rPr>
                            <w:b/>
                            <w:color w:val="262626" w:themeColor="text1" w:themeTint="D9"/>
                            <w:sz w:val="26"/>
                            <w:szCs w:val="26"/>
                          </w:rPr>
                        </w:pPr>
                        <w:r>
                          <w:t xml:space="preserve">Figure </w:t>
                        </w:r>
                        <w:r>
                          <w:fldChar w:fldCharType="begin"/>
                        </w:r>
                        <w:r>
                          <w:instrText xml:space="preserve"> SEQ Figure \* ARABIC </w:instrText>
                        </w:r>
                        <w:r>
                          <w:fldChar w:fldCharType="separate"/>
                        </w:r>
                        <w:r w:rsidR="00BF606A">
                          <w:rPr>
                            <w:noProof/>
                          </w:rPr>
                          <w:t>2</w:t>
                        </w:r>
                        <w:r>
                          <w:fldChar w:fldCharType="end"/>
                        </w:r>
                        <w:r>
                          <w:t xml:space="preserve">  ROC for Weighted L1 Distance</w:t>
                        </w:r>
                      </w:p>
                    </w:txbxContent>
                  </v:textbox>
                </v:shape>
                <w10:wrap type="square"/>
              </v:group>
            </w:pict>
          </mc:Fallback>
        </mc:AlternateContent>
      </w:r>
      <w:r w:rsidR="007F74E0" w:rsidRPr="00393FE1">
        <w:rPr>
          <w:rFonts w:eastAsia="Calibri"/>
        </w:rPr>
        <w:t>Optimizer and Learning Rate</w:t>
      </w:r>
      <w:bookmarkEnd w:id="9"/>
    </w:p>
    <w:p w14:paraId="1467E4C6" w14:textId="6B865C6A" w:rsidR="007F74E0" w:rsidRPr="00393FE1" w:rsidRDefault="007F74E0" w:rsidP="007F74E0">
      <w:pPr>
        <w:rPr>
          <w:rFonts w:ascii="Calibri" w:eastAsia="Calibri" w:hAnsi="Calibri" w:cs="Calibri"/>
          <w:color w:val="C77D0E"/>
        </w:rPr>
      </w:pPr>
      <w:r>
        <w:t>Optimizers are used in neural networks to reduce the loss.</w:t>
      </w:r>
      <w:r w:rsidR="003A5242" w:rsidRPr="003A5242">
        <w:rPr>
          <w:noProof/>
        </w:rPr>
        <w:t xml:space="preserve"> </w:t>
      </w:r>
    </w:p>
    <w:p w14:paraId="70C04802" w14:textId="4F15A2CD" w:rsidR="007F74E0" w:rsidRDefault="007F74E0" w:rsidP="007F74E0">
      <w:pPr>
        <w:pStyle w:val="ListParagraph"/>
        <w:numPr>
          <w:ilvl w:val="0"/>
          <w:numId w:val="5"/>
        </w:numPr>
        <w:spacing w:after="0" w:line="240" w:lineRule="auto"/>
      </w:pPr>
      <w:r w:rsidRPr="00393FE1">
        <w:t>The model was compiled using the Adam optimizer</w:t>
      </w:r>
      <w:r>
        <w:t xml:space="preserve"> /SGD . We found that Adam optimizer performs better for our model than </w:t>
      </w:r>
      <w:r w:rsidRPr="00393FE1">
        <w:t xml:space="preserve">and </w:t>
      </w:r>
      <w:r>
        <w:t>SGD.</w:t>
      </w:r>
    </w:p>
    <w:p w14:paraId="0C136E1D" w14:textId="77777777" w:rsidR="00A708E4" w:rsidRDefault="00A708E4" w:rsidP="00A708E4">
      <w:pPr>
        <w:spacing w:after="0" w:line="240" w:lineRule="auto"/>
      </w:pPr>
    </w:p>
    <w:p w14:paraId="1B976AE4" w14:textId="3D7B691A" w:rsidR="007F74E0" w:rsidRPr="00A97695" w:rsidRDefault="007F74E0" w:rsidP="007F74E0">
      <w:pPr>
        <w:rPr>
          <w:rFonts w:ascii="Calibri" w:eastAsia="Calibri" w:hAnsi="Calibri" w:cs="Calibri"/>
          <w:color w:val="C77D0E"/>
        </w:rPr>
      </w:pPr>
      <w:r>
        <w:t xml:space="preserve">Learning rate </w:t>
      </w:r>
      <w:r w:rsidRPr="00FF35C2">
        <w:t>controls how much we are adjusting the weights of our network with respect the loss gradient</w:t>
      </w:r>
      <w:r>
        <w:t>.</w:t>
      </w:r>
    </w:p>
    <w:p w14:paraId="1AEC718A" w14:textId="2CA5A7D7" w:rsidR="007F74E0" w:rsidRDefault="007F74E0" w:rsidP="00E270DD">
      <w:pPr>
        <w:pStyle w:val="ListParagraph"/>
        <w:numPr>
          <w:ilvl w:val="0"/>
          <w:numId w:val="5"/>
        </w:numPr>
        <w:spacing w:line="240" w:lineRule="auto"/>
        <w:ind w:left="714" w:hanging="357"/>
      </w:pPr>
      <w:r>
        <w:t xml:space="preserve">We have kept the </w:t>
      </w:r>
      <w:r w:rsidRPr="00393FE1">
        <w:t>Learning rate was low</w:t>
      </w:r>
      <w:r>
        <w:t xml:space="preserve"> because with high learning rate, the model took very long time to converge. </w:t>
      </w:r>
      <w:r w:rsidRPr="00393FE1">
        <w:t xml:space="preserve"> as it was found that with high learning rate, the model took a lot of time to converge. </w:t>
      </w:r>
    </w:p>
    <w:tbl>
      <w:tblPr>
        <w:tblStyle w:val="TableGrid"/>
        <w:tblW w:w="0" w:type="auto"/>
        <w:tblInd w:w="704"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9549"/>
      </w:tblGrid>
      <w:tr w:rsidR="007F74E0" w14:paraId="1E17CB76" w14:textId="77777777" w:rsidTr="00E263AA">
        <w:tc>
          <w:tcPr>
            <w:tcW w:w="9549" w:type="dxa"/>
          </w:tcPr>
          <w:p w14:paraId="6FFAE2F7" w14:textId="77777777" w:rsidR="007F74E0" w:rsidRPr="00622822" w:rsidRDefault="007F74E0" w:rsidP="00622822">
            <w:pPr>
              <w:pStyle w:val="Code"/>
            </w:pPr>
            <w:r w:rsidRPr="00622822">
              <w:lastRenderedPageBreak/>
              <w:t>optimizer = Adam(lr = 0.00006)</w:t>
            </w:r>
          </w:p>
          <w:p w14:paraId="2B52AF32" w14:textId="1A6528D3" w:rsidR="007F74E0" w:rsidRDefault="007F74E0" w:rsidP="00622822">
            <w:pPr>
              <w:pStyle w:val="Code"/>
            </w:pPr>
            <w:r w:rsidRPr="00622822">
              <w:t>model.compile(loss="binary_crossentropy",</w:t>
            </w:r>
            <w:r w:rsidR="009202A9">
              <w:t xml:space="preserve"> </w:t>
            </w:r>
            <w:r w:rsidRPr="00622822">
              <w:t>metrics=['accuracy'], optimizer=optimizer)</w:t>
            </w:r>
          </w:p>
        </w:tc>
      </w:tr>
    </w:tbl>
    <w:p w14:paraId="200EA9B1" w14:textId="77777777" w:rsidR="007F74E0" w:rsidRPr="00393FE1" w:rsidRDefault="007F74E0" w:rsidP="0058248E">
      <w:pPr>
        <w:pStyle w:val="Heading3"/>
        <w:rPr>
          <w:rFonts w:eastAsia="Calibri"/>
        </w:rPr>
      </w:pPr>
      <w:bookmarkStart w:id="10" w:name="_Toc33736602"/>
      <w:r w:rsidRPr="00393FE1">
        <w:rPr>
          <w:rFonts w:eastAsia="Calibri"/>
        </w:rPr>
        <w:t>Loss Function</w:t>
      </w:r>
      <w:bookmarkEnd w:id="10"/>
    </w:p>
    <w:p w14:paraId="6D90B541" w14:textId="5A189C61" w:rsidR="007F74E0" w:rsidRDefault="007F74E0" w:rsidP="007F74E0">
      <w:pPr>
        <w:pStyle w:val="ListParagraph"/>
        <w:numPr>
          <w:ilvl w:val="0"/>
          <w:numId w:val="6"/>
        </w:numPr>
        <w:spacing w:after="0" w:line="240" w:lineRule="auto"/>
      </w:pPr>
      <w:r>
        <w:t xml:space="preserve">We used loss function to compute the gradients, using which we are going to update the weight and bias of Siamese Network. We have used </w:t>
      </w:r>
      <w:r w:rsidR="00CE4865">
        <w:t>Binary CrossEntropy</w:t>
      </w:r>
      <w:r>
        <w:t xml:space="preserve">, contrastive loss and Triplet loss functions in our training. </w:t>
      </w:r>
    </w:p>
    <w:p w14:paraId="76130DF2" w14:textId="7D408A63" w:rsidR="00560A0B" w:rsidRDefault="007F74E0" w:rsidP="00973E00">
      <w:pPr>
        <w:pStyle w:val="ListParagraph"/>
        <w:numPr>
          <w:ilvl w:val="0"/>
          <w:numId w:val="6"/>
        </w:numPr>
        <w:spacing w:line="240" w:lineRule="auto"/>
        <w:ind w:left="714" w:hanging="357"/>
      </w:pPr>
      <w:r>
        <w:t xml:space="preserve">We have found that by using Binary </w:t>
      </w:r>
      <w:r w:rsidR="00CE4865">
        <w:t>C</w:t>
      </w:r>
      <w:r>
        <w:t>ross</w:t>
      </w:r>
      <w:r w:rsidR="00CE4865">
        <w:t>E</w:t>
      </w:r>
      <w:r>
        <w:t>ntropy our model can train with high accuracy.</w:t>
      </w:r>
    </w:p>
    <w:tbl>
      <w:tblPr>
        <w:tblStyle w:val="TableGrid"/>
        <w:tblW w:w="0" w:type="auto"/>
        <w:tblInd w:w="704"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9549"/>
      </w:tblGrid>
      <w:tr w:rsidR="00560A0B" w14:paraId="5E7B1515" w14:textId="77777777" w:rsidTr="00E263AA">
        <w:tc>
          <w:tcPr>
            <w:tcW w:w="9549" w:type="dxa"/>
          </w:tcPr>
          <w:p w14:paraId="4612E8D5" w14:textId="6468E2EE" w:rsidR="00560A0B" w:rsidRDefault="00560A0B" w:rsidP="00B35D87">
            <w:pPr>
              <w:pStyle w:val="Code"/>
            </w:pPr>
            <w:r w:rsidRPr="00560A0B">
              <w:t>model.compile(loss="binary_crossentropy",</w:t>
            </w:r>
            <w:r w:rsidR="00060177">
              <w:t xml:space="preserve"> </w:t>
            </w:r>
            <w:r w:rsidRPr="00560A0B">
              <w:t>metrics=['accuracy'], optimizer=optimizer)</w:t>
            </w:r>
          </w:p>
        </w:tc>
      </w:tr>
    </w:tbl>
    <w:p w14:paraId="4A883405" w14:textId="77777777" w:rsidR="0098362E" w:rsidRDefault="0098362E" w:rsidP="005F4076">
      <w:pPr>
        <w:pStyle w:val="Heading2"/>
      </w:pPr>
    </w:p>
    <w:p w14:paraId="2D21CB7F" w14:textId="4B530233" w:rsidR="005F4076" w:rsidRDefault="005F4076" w:rsidP="005F4076">
      <w:pPr>
        <w:pStyle w:val="Heading2"/>
      </w:pPr>
      <w:bookmarkStart w:id="11" w:name="_Toc33736603"/>
      <w:r>
        <w:t xml:space="preserve">Using </w:t>
      </w:r>
      <w:r>
        <w:rPr>
          <w:b/>
          <w:bCs/>
        </w:rPr>
        <w:t>Euclidean</w:t>
      </w:r>
      <w:r w:rsidRPr="00F4557A">
        <w:rPr>
          <w:b/>
          <w:bCs/>
        </w:rPr>
        <w:t xml:space="preserve"> Distance</w:t>
      </w:r>
      <w:r>
        <w:t xml:space="preserve"> Calculation</w:t>
      </w:r>
      <w:bookmarkEnd w:id="11"/>
    </w:p>
    <w:p w14:paraId="0488A480" w14:textId="77777777" w:rsidR="005F4076" w:rsidRDefault="005F4076" w:rsidP="005D168A">
      <w:pPr>
        <w:pStyle w:val="Heading3"/>
        <w:rPr>
          <w:rFonts w:eastAsia="Calibri"/>
        </w:rPr>
      </w:pPr>
      <w:bookmarkStart w:id="12" w:name="_Toc33736604"/>
      <w:r w:rsidRPr="00E55F96">
        <w:rPr>
          <w:rFonts w:eastAsia="Calibri"/>
        </w:rPr>
        <w:t>CNN model with more layers</w:t>
      </w:r>
      <w:bookmarkEnd w:id="12"/>
    </w:p>
    <w:p w14:paraId="091B826B" w14:textId="77777777" w:rsidR="005F4076" w:rsidRDefault="005F4076" w:rsidP="005F4076">
      <w:pPr>
        <w:pStyle w:val="ListParagraph"/>
        <w:numPr>
          <w:ilvl w:val="0"/>
          <w:numId w:val="9"/>
        </w:numPr>
      </w:pPr>
      <w:r>
        <w:t xml:space="preserve">We tried to train the NN model with many layers, to check if our accuracy improves  performs better when there are more hidden layers, as it is expected that more hidden layers may increase the accuracy. </w:t>
      </w:r>
    </w:p>
    <w:p w14:paraId="7F66F405" w14:textId="77777777" w:rsidR="005F4076" w:rsidRDefault="005F4076" w:rsidP="005F4076">
      <w:pPr>
        <w:pStyle w:val="ListParagraph"/>
        <w:numPr>
          <w:ilvl w:val="0"/>
          <w:numId w:val="9"/>
        </w:numPr>
      </w:pPr>
      <w:r>
        <w:t>We wanted to avoid the Dying Relu problem and used LeakyRelu, as activation function and Euclidean distance measure for distance calculation.  It was giving out of memory error with VM and Google Colab</w:t>
      </w:r>
    </w:p>
    <w:p w14:paraId="2BAC6A04" w14:textId="4AA400A5" w:rsidR="005F4076" w:rsidRDefault="005F4076" w:rsidP="005F4076">
      <w:pPr>
        <w:pStyle w:val="ListParagraph"/>
        <w:numPr>
          <w:ilvl w:val="0"/>
          <w:numId w:val="9"/>
        </w:numPr>
      </w:pPr>
      <w:r>
        <w:t>We changed the activation to Relu, but with same number of hidden layers like below. It di</w:t>
      </w:r>
      <w:r w:rsidR="008C6209">
        <w:t>d</w:t>
      </w:r>
      <w:r>
        <w:t xml:space="preserve">n’t give </w:t>
      </w:r>
      <w:r w:rsidR="00F61AA4">
        <w:t>‘</w:t>
      </w:r>
      <w:r>
        <w:t>Out of memory</w:t>
      </w:r>
      <w:r w:rsidR="00F61AA4">
        <w:t>’</w:t>
      </w:r>
      <w:r>
        <w:t xml:space="preserve"> error with Google Colab and we trained our model in Google </w:t>
      </w:r>
      <w:r w:rsidR="008C6209">
        <w:t>C</w:t>
      </w:r>
      <w:r>
        <w:t xml:space="preserve">olab. </w:t>
      </w:r>
    </w:p>
    <w:p w14:paraId="106BDB38" w14:textId="77777777" w:rsidR="005F4076" w:rsidRDefault="005F4076" w:rsidP="005F4076">
      <w:pPr>
        <w:pStyle w:val="ListParagraph"/>
        <w:numPr>
          <w:ilvl w:val="0"/>
          <w:numId w:val="9"/>
        </w:numPr>
      </w:pPr>
      <w:r>
        <w:t>We used Adam as optimizer and with lower learning rate.</w:t>
      </w:r>
    </w:p>
    <w:tbl>
      <w:tblPr>
        <w:tblStyle w:val="TableGrid"/>
        <w:tblW w:w="0" w:type="auto"/>
        <w:tblInd w:w="421"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top w:w="28" w:type="dxa"/>
          <w:left w:w="85" w:type="dxa"/>
          <w:bottom w:w="57" w:type="dxa"/>
          <w:right w:w="85" w:type="dxa"/>
        </w:tblCellMar>
        <w:tblLook w:val="04A0" w:firstRow="1" w:lastRow="0" w:firstColumn="1" w:lastColumn="0" w:noHBand="0" w:noVBand="1"/>
      </w:tblPr>
      <w:tblGrid>
        <w:gridCol w:w="10160"/>
      </w:tblGrid>
      <w:tr w:rsidR="005F4076" w14:paraId="00ED91D0" w14:textId="77777777" w:rsidTr="00744005">
        <w:tc>
          <w:tcPr>
            <w:tcW w:w="10160" w:type="dxa"/>
          </w:tcPr>
          <w:p w14:paraId="14C5BCED" w14:textId="77777777" w:rsidR="005F4076" w:rsidRDefault="005F4076" w:rsidP="00744005">
            <w:pPr>
              <w:pStyle w:val="Code"/>
              <w:jc w:val="center"/>
            </w:pPr>
            <w:r>
              <w:rPr>
                <w:noProof/>
              </w:rPr>
              <w:drawing>
                <wp:inline distT="0" distB="0" distL="0" distR="0" wp14:anchorId="05266DE9" wp14:editId="2E532CEE">
                  <wp:extent cx="6343650" cy="2533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61" r="1072" b="8085"/>
                          <a:stretch/>
                        </pic:blipFill>
                        <pic:spPr bwMode="auto">
                          <a:xfrm>
                            <a:off x="0" y="0"/>
                            <a:ext cx="6356901" cy="2538306"/>
                          </a:xfrm>
                          <a:prstGeom prst="rect">
                            <a:avLst/>
                          </a:prstGeom>
                          <a:ln>
                            <a:noFill/>
                          </a:ln>
                          <a:extLst>
                            <a:ext uri="{53640926-AAD7-44D8-BBD7-CCE9431645EC}">
                              <a14:shadowObscured xmlns:a14="http://schemas.microsoft.com/office/drawing/2010/main"/>
                            </a:ext>
                          </a:extLst>
                        </pic:spPr>
                      </pic:pic>
                    </a:graphicData>
                  </a:graphic>
                </wp:inline>
              </w:drawing>
            </w:r>
          </w:p>
        </w:tc>
      </w:tr>
    </w:tbl>
    <w:p w14:paraId="1DA5636B" w14:textId="77777777" w:rsidR="00F7444C" w:rsidRDefault="00F7444C" w:rsidP="00941D3A">
      <w:pPr>
        <w:pStyle w:val="Heading3"/>
        <w:spacing w:before="120"/>
        <w:rPr>
          <w:rFonts w:eastAsia="Calibri"/>
        </w:rPr>
      </w:pPr>
    </w:p>
    <w:p w14:paraId="4C63F985" w14:textId="25E6ADC7" w:rsidR="005F4076" w:rsidRDefault="005F4076" w:rsidP="00941D3A">
      <w:pPr>
        <w:pStyle w:val="Heading3"/>
        <w:spacing w:before="120"/>
        <w:rPr>
          <w:rFonts w:eastAsia="Calibri"/>
        </w:rPr>
      </w:pPr>
      <w:bookmarkStart w:id="13" w:name="_Toc33736605"/>
      <w:r>
        <w:rPr>
          <w:rFonts w:eastAsia="Calibri"/>
        </w:rPr>
        <w:t>Training accuracy and loss</w:t>
      </w:r>
      <w:bookmarkEnd w:id="13"/>
    </w:p>
    <w:p w14:paraId="32683780" w14:textId="77777777" w:rsidR="005F4076" w:rsidRDefault="005F4076" w:rsidP="005F4076">
      <w:pPr>
        <w:pStyle w:val="ListParagraph"/>
        <w:numPr>
          <w:ilvl w:val="0"/>
          <w:numId w:val="5"/>
        </w:numPr>
        <w:spacing w:after="0" w:line="240" w:lineRule="auto"/>
      </w:pPr>
      <w:r>
        <w:t xml:space="preserve">During the initial stages of training, training accuracy was 0.70 but the validation accuracy was very low. After few epochs it started moving closer to training accuracy. </w:t>
      </w:r>
    </w:p>
    <w:p w14:paraId="6325F2EE" w14:textId="463A5A86" w:rsidR="005F4076" w:rsidRDefault="005F4076" w:rsidP="005F4076">
      <w:pPr>
        <w:pStyle w:val="ListParagraph"/>
        <w:numPr>
          <w:ilvl w:val="0"/>
          <w:numId w:val="5"/>
        </w:numPr>
        <w:spacing w:after="0" w:line="240" w:lineRule="auto"/>
      </w:pPr>
      <w:r>
        <w:t>After</w:t>
      </w:r>
      <w:r w:rsidR="00B56EF2">
        <w:t xml:space="preserve"> a</w:t>
      </w:r>
      <w:r>
        <w:t xml:space="preserve"> few </w:t>
      </w:r>
      <w:r w:rsidR="00B56EF2">
        <w:t>epochs</w:t>
      </w:r>
      <w:r>
        <w:t>, the training accuracy showed very little raise and the loss was reducing at regular pace.</w:t>
      </w:r>
    </w:p>
    <w:p w14:paraId="41E56E9A" w14:textId="77777777" w:rsidR="005F4076" w:rsidRDefault="005F4076" w:rsidP="005F4076">
      <w:pPr>
        <w:pStyle w:val="ListParagraph"/>
        <w:numPr>
          <w:ilvl w:val="0"/>
          <w:numId w:val="5"/>
        </w:numPr>
        <w:spacing w:after="0" w:line="240" w:lineRule="auto"/>
      </w:pPr>
      <w:r>
        <w:t>Once validation accuracy reached 0.70, raise in the accuracy was almost negligible or nil.</w:t>
      </w:r>
    </w:p>
    <w:p w14:paraId="19D0D121" w14:textId="77777777" w:rsidR="005F4076" w:rsidRDefault="005F4076" w:rsidP="005F4076">
      <w:pPr>
        <w:pStyle w:val="ListParagraph"/>
        <w:numPr>
          <w:ilvl w:val="0"/>
          <w:numId w:val="9"/>
        </w:numPr>
      </w:pPr>
      <w:r>
        <w:t xml:space="preserve">The time used to train the model was very long. </w:t>
      </w:r>
    </w:p>
    <w:tbl>
      <w:tblPr>
        <w:tblStyle w:val="TableGrid"/>
        <w:tblW w:w="0" w:type="auto"/>
        <w:tblInd w:w="421"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top w:w="28" w:type="dxa"/>
          <w:left w:w="85" w:type="dxa"/>
          <w:bottom w:w="57" w:type="dxa"/>
          <w:right w:w="85" w:type="dxa"/>
        </w:tblCellMar>
        <w:tblLook w:val="04A0" w:firstRow="1" w:lastRow="0" w:firstColumn="1" w:lastColumn="0" w:noHBand="0" w:noVBand="1"/>
      </w:tblPr>
      <w:tblGrid>
        <w:gridCol w:w="10140"/>
      </w:tblGrid>
      <w:tr w:rsidR="005F4076" w14:paraId="707CCBEA" w14:textId="77777777" w:rsidTr="00744005">
        <w:tc>
          <w:tcPr>
            <w:tcW w:w="10140" w:type="dxa"/>
          </w:tcPr>
          <w:p w14:paraId="7AF3A7E4" w14:textId="77777777" w:rsidR="005F4076" w:rsidRDefault="005F4076" w:rsidP="00744005">
            <w:pPr>
              <w:pStyle w:val="Code"/>
              <w:jc w:val="center"/>
            </w:pPr>
            <w:r>
              <w:rPr>
                <w:noProof/>
              </w:rPr>
              <w:lastRenderedPageBreak/>
              <w:drawing>
                <wp:inline distT="0" distB="0" distL="0" distR="0" wp14:anchorId="47EF8386" wp14:editId="4A957615">
                  <wp:extent cx="6330950" cy="260506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9938" cy="2608767"/>
                          </a:xfrm>
                          <a:prstGeom prst="rect">
                            <a:avLst/>
                          </a:prstGeom>
                        </pic:spPr>
                      </pic:pic>
                    </a:graphicData>
                  </a:graphic>
                </wp:inline>
              </w:drawing>
            </w:r>
          </w:p>
        </w:tc>
      </w:tr>
    </w:tbl>
    <w:p w14:paraId="7EA7B409" w14:textId="719F36B0" w:rsidR="005F4076" w:rsidRDefault="009451DE" w:rsidP="005F4076">
      <w:pPr>
        <w:spacing w:after="0" w:line="240" w:lineRule="auto"/>
      </w:pPr>
      <w:r>
        <w:br/>
      </w:r>
      <w:r>
        <w:br/>
      </w:r>
      <w:r w:rsidR="005F4076">
        <w:t>The below image shows the range of training and validation accuracy after the validation accuracy reaches the range of 0.70</w:t>
      </w:r>
      <w:r w:rsidR="008E7619">
        <w:br/>
      </w:r>
    </w:p>
    <w:tbl>
      <w:tblPr>
        <w:tblStyle w:val="TableGrid"/>
        <w:tblW w:w="0" w:type="auto"/>
        <w:tblInd w:w="137"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top w:w="28" w:type="dxa"/>
          <w:left w:w="85" w:type="dxa"/>
          <w:bottom w:w="57" w:type="dxa"/>
          <w:right w:w="85" w:type="dxa"/>
        </w:tblCellMar>
        <w:tblLook w:val="04A0" w:firstRow="1" w:lastRow="0" w:firstColumn="1" w:lastColumn="0" w:noHBand="0" w:noVBand="1"/>
      </w:tblPr>
      <w:tblGrid>
        <w:gridCol w:w="10445"/>
      </w:tblGrid>
      <w:tr w:rsidR="005F4076" w14:paraId="1B303E55" w14:textId="77777777" w:rsidTr="00744005">
        <w:tc>
          <w:tcPr>
            <w:tcW w:w="10445" w:type="dxa"/>
          </w:tcPr>
          <w:p w14:paraId="02B2A9FF" w14:textId="77777777" w:rsidR="005F4076" w:rsidRDefault="005F4076" w:rsidP="00BF606A">
            <w:pPr>
              <w:pStyle w:val="Code"/>
              <w:keepNext/>
              <w:jc w:val="center"/>
            </w:pPr>
            <w:r>
              <w:object w:dxaOrig="10275" w:dyaOrig="2535" w14:anchorId="2CE01F69">
                <v:shape id="_x0000_i1086" type="#_x0000_t75" style="width:513.5pt;height:127pt" o:ole="">
                  <v:imagedata r:id="rId18" o:title=""/>
                </v:shape>
                <o:OLEObject Type="Embed" ProgID="PBrush" ShapeID="_x0000_i1086" DrawAspect="Content" ObjectID="_1652482161" r:id="rId19"/>
              </w:object>
            </w:r>
          </w:p>
        </w:tc>
      </w:tr>
    </w:tbl>
    <w:p w14:paraId="24D3FA2E" w14:textId="0C87A78B" w:rsidR="005F4076" w:rsidRPr="00450343" w:rsidRDefault="00BF606A" w:rsidP="00BF606A">
      <w:pPr>
        <w:pStyle w:val="Caption"/>
      </w:pPr>
      <w:r>
        <w:t xml:space="preserve">  Figure </w:t>
      </w:r>
      <w:r w:rsidR="00482D69">
        <w:fldChar w:fldCharType="begin"/>
      </w:r>
      <w:r w:rsidR="00482D69">
        <w:instrText xml:space="preserve"> SEQ Figure \* ARABIC </w:instrText>
      </w:r>
      <w:r w:rsidR="00482D69">
        <w:fldChar w:fldCharType="separate"/>
      </w:r>
      <w:r>
        <w:rPr>
          <w:noProof/>
        </w:rPr>
        <w:t>3</w:t>
      </w:r>
      <w:r w:rsidR="00482D69">
        <w:rPr>
          <w:noProof/>
        </w:rPr>
        <w:fldChar w:fldCharType="end"/>
      </w:r>
      <w:r>
        <w:t xml:space="preserve">  Preliminary Accuracy and Loss </w:t>
      </w:r>
      <w:r>
        <w:rPr>
          <w:noProof/>
        </w:rPr>
        <w:t>for Euclidian</w:t>
      </w:r>
    </w:p>
    <w:p w14:paraId="73318323" w14:textId="77777777" w:rsidR="005F4076" w:rsidRDefault="005F4076" w:rsidP="005F4076">
      <w:pPr>
        <w:spacing w:after="0" w:line="240" w:lineRule="auto"/>
      </w:pPr>
      <w:r>
        <w:t>As we are not satisfied with the results, we reduced some hidden layers and retrained our model again</w:t>
      </w:r>
    </w:p>
    <w:p w14:paraId="4D80BA0B" w14:textId="77777777" w:rsidR="005F4076" w:rsidRPr="001410AB" w:rsidRDefault="005F4076" w:rsidP="005F4076">
      <w:pPr>
        <w:spacing w:after="0" w:line="240" w:lineRule="auto"/>
      </w:pPr>
    </w:p>
    <w:p w14:paraId="5E6E1A3A" w14:textId="77777777" w:rsidR="005F4076" w:rsidRDefault="005F4076" w:rsidP="008C63EF">
      <w:pPr>
        <w:pStyle w:val="Heading3"/>
        <w:rPr>
          <w:rFonts w:eastAsia="Calibri"/>
        </w:rPr>
      </w:pPr>
      <w:bookmarkStart w:id="14" w:name="_Toc33736606"/>
      <w:r w:rsidRPr="00E55F96">
        <w:rPr>
          <w:rFonts w:eastAsia="Calibri"/>
        </w:rPr>
        <w:t>CNN model</w:t>
      </w:r>
      <w:r>
        <w:rPr>
          <w:rFonts w:eastAsia="Calibri"/>
        </w:rPr>
        <w:t xml:space="preserve"> with reduced hidden</w:t>
      </w:r>
      <w:r w:rsidRPr="00E55F96">
        <w:rPr>
          <w:rFonts w:eastAsia="Calibri"/>
        </w:rPr>
        <w:t xml:space="preserve"> layers</w:t>
      </w:r>
      <w:r>
        <w:rPr>
          <w:rFonts w:eastAsia="Calibri"/>
        </w:rPr>
        <w:t xml:space="preserve"> and with Euclidean distance</w:t>
      </w:r>
      <w:bookmarkEnd w:id="14"/>
    </w:p>
    <w:p w14:paraId="40F101EE" w14:textId="77777777" w:rsidR="005F4076" w:rsidRPr="00E55F96" w:rsidRDefault="005F4076" w:rsidP="005F4076">
      <w:pPr>
        <w:rPr>
          <w:rFonts w:asciiTheme="majorHAnsi" w:eastAsia="Calibri" w:hAnsiTheme="majorHAnsi" w:cstheme="majorBidi"/>
          <w:b/>
          <w:color w:val="262626" w:themeColor="text1" w:themeTint="D9"/>
          <w:sz w:val="26"/>
          <w:szCs w:val="26"/>
        </w:rPr>
      </w:pPr>
      <w:r>
        <w:rPr>
          <w:noProof/>
        </w:rPr>
        <w:drawing>
          <wp:anchor distT="0" distB="0" distL="114300" distR="114300" simplePos="0" relativeHeight="251668480" behindDoc="0" locked="0" layoutInCell="1" allowOverlap="1" wp14:anchorId="62DFEBA1" wp14:editId="435F5DD3">
            <wp:simplePos x="0" y="0"/>
            <wp:positionH relativeFrom="column">
              <wp:posOffset>4152900</wp:posOffset>
            </wp:positionH>
            <wp:positionV relativeFrom="paragraph">
              <wp:posOffset>222885</wp:posOffset>
            </wp:positionV>
            <wp:extent cx="2654300" cy="1838632"/>
            <wp:effectExtent l="0" t="0" r="0" b="9525"/>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c.JPG"/>
                    <pic:cNvPicPr/>
                  </pic:nvPicPr>
                  <pic:blipFill>
                    <a:blip r:embed="rId20">
                      <a:extLst>
                        <a:ext uri="{28A0092B-C50C-407E-A947-70E740481C1C}">
                          <a14:useLocalDpi xmlns:a14="http://schemas.microsoft.com/office/drawing/2010/main" val="0"/>
                        </a:ext>
                      </a:extLst>
                    </a:blip>
                    <a:stretch>
                      <a:fillRect/>
                    </a:stretch>
                  </pic:blipFill>
                  <pic:spPr>
                    <a:xfrm>
                      <a:off x="0" y="0"/>
                      <a:ext cx="2654300" cy="1838632"/>
                    </a:xfrm>
                    <a:prstGeom prst="rect">
                      <a:avLst/>
                    </a:prstGeom>
                  </pic:spPr>
                </pic:pic>
              </a:graphicData>
            </a:graphic>
          </wp:anchor>
        </w:drawing>
      </w:r>
      <w:r>
        <w:t xml:space="preserve">we reduced the number of hidden layers, but with Relu activation and using Euclidian for distance calculation. </w:t>
      </w:r>
    </w:p>
    <w:p w14:paraId="78E3DFA6" w14:textId="77777777" w:rsidR="005F4076" w:rsidRPr="008C63EF" w:rsidRDefault="005F4076" w:rsidP="008C63EF">
      <w:pPr>
        <w:pStyle w:val="Heading3"/>
      </w:pPr>
      <w:bookmarkStart w:id="15" w:name="_Toc33736607"/>
      <w:r w:rsidRPr="008C63EF">
        <w:t>Optimizer and Learning Rate</w:t>
      </w:r>
      <w:bookmarkEnd w:id="15"/>
    </w:p>
    <w:p w14:paraId="1D7C31BD" w14:textId="2C02587C" w:rsidR="005F4076" w:rsidRPr="00E55F96" w:rsidRDefault="00973E72" w:rsidP="00F700EE">
      <w:pPr>
        <w:pStyle w:val="ListParagraph"/>
        <w:numPr>
          <w:ilvl w:val="0"/>
          <w:numId w:val="5"/>
        </w:numPr>
        <w:spacing w:after="0" w:line="240" w:lineRule="auto"/>
      </w:pPr>
      <w:r>
        <w:t xml:space="preserve">When </w:t>
      </w:r>
      <w:r w:rsidR="005F4076">
        <w:t xml:space="preserve">first </w:t>
      </w:r>
      <w:r w:rsidR="005F4076" w:rsidRPr="00393FE1">
        <w:t xml:space="preserve">compiled using </w:t>
      </w:r>
      <w:r w:rsidR="005F4076">
        <w:t>SGD with learning rate 0.000001</w:t>
      </w:r>
      <w:r>
        <w:t>,</w:t>
      </w:r>
      <w:r w:rsidR="005F4076">
        <w:t xml:space="preserve"> </w:t>
      </w:r>
      <w:r>
        <w:t>t</w:t>
      </w:r>
      <w:r w:rsidR="005F4076">
        <w:t>he rate of reduction in loss was very slow. Then we changed to the Adam optimizer, it actually performed better for our model.</w:t>
      </w:r>
    </w:p>
    <w:p w14:paraId="408CE5A5" w14:textId="77777777" w:rsidR="005F4076" w:rsidRDefault="005F4076" w:rsidP="005F4076">
      <w:pPr>
        <w:pStyle w:val="ListParagraph"/>
        <w:numPr>
          <w:ilvl w:val="0"/>
          <w:numId w:val="5"/>
        </w:numPr>
        <w:spacing w:line="240" w:lineRule="auto"/>
        <w:ind w:left="714" w:hanging="357"/>
      </w:pPr>
      <w:r>
        <w:t>We have kept the low as it makes the model easy to converge</w:t>
      </w:r>
    </w:p>
    <w:tbl>
      <w:tblPr>
        <w:tblStyle w:val="TableGrid"/>
        <w:tblW w:w="0" w:type="auto"/>
        <w:tblInd w:w="704"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3969"/>
      </w:tblGrid>
      <w:tr w:rsidR="005F4076" w14:paraId="765B155D" w14:textId="77777777" w:rsidTr="003B3B13">
        <w:trPr>
          <w:trHeight w:val="197"/>
        </w:trPr>
        <w:tc>
          <w:tcPr>
            <w:tcW w:w="3969" w:type="dxa"/>
          </w:tcPr>
          <w:p w14:paraId="1854555A" w14:textId="767D94A8" w:rsidR="005F4076" w:rsidRDefault="005F4076" w:rsidP="00744005">
            <w:pPr>
              <w:pStyle w:val="Code"/>
            </w:pPr>
            <w:r w:rsidRPr="00622822">
              <w:t>optimizer = Adam(lr = 0.00006)</w:t>
            </w:r>
          </w:p>
        </w:tc>
      </w:tr>
    </w:tbl>
    <w:p w14:paraId="1F4F8F6B" w14:textId="77777777" w:rsidR="005F4076" w:rsidRPr="00BE0AED" w:rsidRDefault="005F4076" w:rsidP="005F4076">
      <w:pPr>
        <w:pStyle w:val="Heading3"/>
        <w:rPr>
          <w:rFonts w:eastAsia="Calibri"/>
        </w:rPr>
      </w:pPr>
      <w:r>
        <w:rPr>
          <w:rFonts w:eastAsia="Calibri"/>
        </w:rPr>
        <w:t xml:space="preserve"> </w:t>
      </w:r>
      <w:bookmarkStart w:id="16" w:name="_Toc33736608"/>
      <w:r w:rsidRPr="00393FE1">
        <w:rPr>
          <w:rFonts w:eastAsia="Calibri"/>
        </w:rPr>
        <w:t>Loss Function</w:t>
      </w:r>
      <w:bookmarkEnd w:id="16"/>
      <w:r>
        <w:t xml:space="preserve"> </w:t>
      </w:r>
    </w:p>
    <w:p w14:paraId="4A3DAE73" w14:textId="77777777" w:rsidR="005F4076" w:rsidRDefault="005F4076" w:rsidP="005F4076">
      <w:pPr>
        <w:pStyle w:val="ListParagraph"/>
        <w:numPr>
          <w:ilvl w:val="0"/>
          <w:numId w:val="6"/>
        </w:numPr>
        <w:spacing w:line="240" w:lineRule="auto"/>
        <w:ind w:left="714" w:hanging="357"/>
      </w:pPr>
      <w:r>
        <w:t>We have used Binary CrossEntropy  loss function to train our model . The accuracy was high but without any overfitting.</w:t>
      </w:r>
    </w:p>
    <w:tbl>
      <w:tblPr>
        <w:tblStyle w:val="TableGrid"/>
        <w:tblW w:w="0" w:type="auto"/>
        <w:tblInd w:w="704"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9549"/>
      </w:tblGrid>
      <w:tr w:rsidR="005F4076" w14:paraId="0FD1F811" w14:textId="77777777" w:rsidTr="00744005">
        <w:tc>
          <w:tcPr>
            <w:tcW w:w="9549" w:type="dxa"/>
          </w:tcPr>
          <w:p w14:paraId="3B5A3C8E" w14:textId="77777777" w:rsidR="005F4076" w:rsidRDefault="005F4076" w:rsidP="00744005">
            <w:pPr>
              <w:pStyle w:val="Code"/>
            </w:pPr>
            <w:r w:rsidRPr="00560A0B">
              <w:t>model.compile(loss="binary_crossentropy",</w:t>
            </w:r>
            <w:r>
              <w:t xml:space="preserve"> </w:t>
            </w:r>
            <w:r w:rsidRPr="00560A0B">
              <w:t>metrics=['accuracy'], optimizer=optimizer)</w:t>
            </w:r>
          </w:p>
        </w:tc>
      </w:tr>
    </w:tbl>
    <w:p w14:paraId="7F3C40F8" w14:textId="77777777" w:rsidR="00947B07" w:rsidRDefault="00947B07" w:rsidP="00947B07"/>
    <w:p w14:paraId="1DAA2C09" w14:textId="0DE10B51" w:rsidR="00947B07" w:rsidRDefault="00947B07" w:rsidP="00947B07">
      <w:pPr>
        <w:pStyle w:val="Heading2"/>
      </w:pPr>
      <w:bookmarkStart w:id="17" w:name="_Toc33736609"/>
      <w:r>
        <w:lastRenderedPageBreak/>
        <w:t xml:space="preserve">Using </w:t>
      </w:r>
      <w:r w:rsidRPr="00947B07">
        <w:t>Euclidean Distance</w:t>
      </w:r>
      <w:r>
        <w:t xml:space="preserve"> with </w:t>
      </w:r>
      <w:r w:rsidRPr="00947B07">
        <w:rPr>
          <w:b/>
          <w:bCs/>
        </w:rPr>
        <w:t>Contrastive Loss</w:t>
      </w:r>
      <w:bookmarkEnd w:id="17"/>
    </w:p>
    <w:p w14:paraId="1AA3BDAC" w14:textId="6D96D011" w:rsidR="00A552BA" w:rsidRDefault="00A552BA" w:rsidP="00A031AA">
      <w:pPr>
        <w:ind w:left="567"/>
      </w:pPr>
      <w:r>
        <w:rPr>
          <w:noProof/>
        </w:rPr>
        <w:drawing>
          <wp:inline distT="0" distB="0" distL="0" distR="0" wp14:anchorId="3AB0E442" wp14:editId="6B8C50F0">
            <wp:extent cx="5284376" cy="1249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893" r="2888" b="3935"/>
                    <a:stretch/>
                  </pic:blipFill>
                  <pic:spPr bwMode="auto">
                    <a:xfrm>
                      <a:off x="0" y="0"/>
                      <a:ext cx="5364211" cy="12685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704"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8930"/>
      </w:tblGrid>
      <w:tr w:rsidR="000E7291" w14:paraId="149EB76A" w14:textId="77777777" w:rsidTr="000E7291">
        <w:tc>
          <w:tcPr>
            <w:tcW w:w="8930" w:type="dxa"/>
          </w:tcPr>
          <w:p w14:paraId="606B6F6E" w14:textId="173CD908" w:rsidR="000E7291" w:rsidRDefault="000E7291" w:rsidP="00744005">
            <w:pPr>
              <w:pStyle w:val="Code"/>
            </w:pPr>
            <w:r w:rsidRPr="000E7291">
              <w:t>model.compile(loss=contrastive_loss, optimizer=optimizer, metrics=['accuracy'])</w:t>
            </w:r>
          </w:p>
        </w:tc>
      </w:tr>
    </w:tbl>
    <w:p w14:paraId="27EF18EE" w14:textId="77777777" w:rsidR="000E7291" w:rsidRDefault="000E7291" w:rsidP="000E7291"/>
    <w:p w14:paraId="221B83A5" w14:textId="1914DBD9" w:rsidR="005D37E6" w:rsidRDefault="005D37E6" w:rsidP="005D37E6">
      <w:pPr>
        <w:pStyle w:val="Heading2"/>
      </w:pPr>
      <w:bookmarkStart w:id="18" w:name="_Toc33736610"/>
      <w:r>
        <w:t xml:space="preserve">Using </w:t>
      </w:r>
      <w:r w:rsidRPr="00947B07">
        <w:t>Euclidean Distance</w:t>
      </w:r>
      <w:r>
        <w:t xml:space="preserve"> with </w:t>
      </w:r>
      <w:r>
        <w:rPr>
          <w:b/>
          <w:bCs/>
        </w:rPr>
        <w:t>Triplet</w:t>
      </w:r>
      <w:r w:rsidRPr="00947B07">
        <w:rPr>
          <w:b/>
          <w:bCs/>
        </w:rPr>
        <w:t xml:space="preserve"> Loss</w:t>
      </w:r>
      <w:bookmarkEnd w:id="18"/>
    </w:p>
    <w:p w14:paraId="430EE8BE" w14:textId="6B856F01" w:rsidR="00AB6F27" w:rsidRDefault="005D37E6" w:rsidP="00AB6F27">
      <w:r w:rsidRPr="005D37E6">
        <w:t>The custom Triplet loss function used did not help the model to learn and hence the accuracy didn’t improve much after changing learning rate, embedding size or the model layers. The accuracy was stuck at 0.5</w:t>
      </w:r>
      <w:r>
        <w:t xml:space="preserve">. AUC curve yields very much like </w:t>
      </w:r>
      <w:r w:rsidRPr="005D37E6">
        <w:t>Figure 1</w:t>
      </w:r>
      <w:r>
        <w:t xml:space="preserve">- </w:t>
      </w:r>
      <w:r w:rsidRPr="005D37E6">
        <w:t>ROC for Cosine Distance</w:t>
      </w:r>
    </w:p>
    <w:p w14:paraId="1C6B577F" w14:textId="77777777" w:rsidR="00AB6F27" w:rsidRDefault="00AB6F27" w:rsidP="00AB6F27"/>
    <w:p w14:paraId="129B2F44" w14:textId="1A40CD41" w:rsidR="0037543D" w:rsidRDefault="0037543D" w:rsidP="0037543D">
      <w:pPr>
        <w:pStyle w:val="Heading1"/>
      </w:pPr>
      <w:bookmarkStart w:id="19" w:name="_Toc33736611"/>
      <w:r>
        <w:t>Comparison of model performances</w:t>
      </w:r>
      <w:bookmarkEnd w:id="19"/>
    </w:p>
    <w:p w14:paraId="17938834" w14:textId="571E61F8" w:rsidR="0037543D" w:rsidRDefault="0037543D" w:rsidP="0037543D">
      <w:r>
        <w:t xml:space="preserve">The below table represents the accuracy and loss associated with various distance measures </w:t>
      </w:r>
      <w:r w:rsidR="008C75EF">
        <w:t xml:space="preserve">and losses </w:t>
      </w:r>
      <w:r>
        <w:t>used. Weighted L1 and Euclidean</w:t>
      </w:r>
      <w:r w:rsidR="00903E8F">
        <w:t xml:space="preserve"> using Binary CrossEntropy</w:t>
      </w:r>
      <w:r>
        <w:t xml:space="preserve"> </w:t>
      </w:r>
      <w:r w:rsidR="00936C12">
        <w:t>yielded</w:t>
      </w:r>
      <w:r>
        <w:t xml:space="preserve"> higher accuracy</w:t>
      </w:r>
      <w:r w:rsidR="00936C12">
        <w:t xml:space="preserve">, least </w:t>
      </w:r>
      <w:r>
        <w:t xml:space="preserve">overfitting and </w:t>
      </w:r>
      <w:r w:rsidR="00936C12">
        <w:t>minimal</w:t>
      </w:r>
      <w:r>
        <w:t xml:space="preserve"> loss</w:t>
      </w:r>
      <w:r w:rsidR="004D1FD7">
        <w:t>.</w:t>
      </w:r>
    </w:p>
    <w:p w14:paraId="43A147E7" w14:textId="77777777" w:rsidR="00093AD2" w:rsidRDefault="00093AD2" w:rsidP="0037543D"/>
    <w:tbl>
      <w:tblPr>
        <w:tblStyle w:val="TableGrid"/>
        <w:tblW w:w="11010" w:type="dxa"/>
        <w:tblInd w:w="-147" w:type="dxa"/>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Look w:val="04A0" w:firstRow="1" w:lastRow="0" w:firstColumn="1" w:lastColumn="0" w:noHBand="0" w:noVBand="1"/>
      </w:tblPr>
      <w:tblGrid>
        <w:gridCol w:w="11029"/>
      </w:tblGrid>
      <w:tr w:rsidR="005F2169" w:rsidRPr="005F2169" w14:paraId="5156EA81" w14:textId="77777777" w:rsidTr="003D7C6E">
        <w:trPr>
          <w:trHeight w:val="192"/>
        </w:trPr>
        <w:tc>
          <w:tcPr>
            <w:tcW w:w="11010" w:type="dxa"/>
            <w:shd w:val="clear" w:color="auto" w:fill="ECE9E3" w:themeFill="accent5" w:themeFillTint="33"/>
          </w:tcPr>
          <w:p w14:paraId="7FD2B42C" w14:textId="77777777" w:rsidR="00E20800" w:rsidRPr="005F2169" w:rsidRDefault="00E20800" w:rsidP="00B35D87">
            <w:pPr>
              <w:rPr>
                <w:rFonts w:ascii="Calibri" w:eastAsia="Calibri" w:hAnsi="Calibri" w:cs="Calibri"/>
                <w:b/>
                <w:bCs/>
              </w:rPr>
            </w:pPr>
            <w:r w:rsidRPr="005F2169">
              <w:rPr>
                <w:rFonts w:ascii="Calibri" w:eastAsia="Calibri" w:hAnsi="Calibri" w:cs="Calibri"/>
                <w:b/>
                <w:bCs/>
              </w:rPr>
              <w:t xml:space="preserve">Accuracy  vs Loss  for various Distance Measure   </w:t>
            </w:r>
          </w:p>
        </w:tc>
      </w:tr>
      <w:tr w:rsidR="00E20800" w14:paraId="0CD54702" w14:textId="77777777" w:rsidTr="005F6582">
        <w:trPr>
          <w:trHeight w:val="2356"/>
        </w:trPr>
        <w:tc>
          <w:tcPr>
            <w:tcW w:w="11010" w:type="dxa"/>
            <w:shd w:val="clear" w:color="auto" w:fill="auto"/>
          </w:tcPr>
          <w:p w14:paraId="0E6F2DB5" w14:textId="77777777" w:rsidR="00E20800" w:rsidRDefault="00E20800" w:rsidP="00B35D87">
            <w:pPr>
              <w:rPr>
                <w:rFonts w:ascii="Calibri" w:eastAsia="Calibri" w:hAnsi="Calibri" w:cs="Calibri"/>
                <w:color w:val="C77D0E"/>
              </w:rPr>
            </w:pPr>
            <w:r>
              <w:rPr>
                <w:rFonts w:ascii="Calibri" w:eastAsia="Calibri" w:hAnsi="Calibri" w:cs="Calibri"/>
                <w:color w:val="C77D0E"/>
              </w:rPr>
              <w:t>Weighted L1</w:t>
            </w:r>
          </w:p>
          <w:p w14:paraId="61622293" w14:textId="0AEEA307" w:rsidR="00E20800" w:rsidRDefault="00E20800" w:rsidP="00B35D87">
            <w:pPr>
              <w:rPr>
                <w:rFonts w:ascii="Calibri" w:eastAsia="Calibri" w:hAnsi="Calibri" w:cs="Calibri"/>
                <w:color w:val="C77D0E"/>
              </w:rPr>
            </w:pPr>
            <w:r>
              <w:object w:dxaOrig="10755" w:dyaOrig="2520" w14:anchorId="234E3908">
                <v:shape id="_x0000_i1087" type="#_x0000_t75" style="width:537.95pt;height:126.35pt" o:ole="">
                  <v:imagedata r:id="rId22" o:title=""/>
                </v:shape>
                <o:OLEObject Type="Embed" ProgID="PBrush" ShapeID="_x0000_i1087" DrawAspect="Content" ObjectID="_1652482162" r:id="rId23"/>
              </w:object>
            </w:r>
          </w:p>
        </w:tc>
      </w:tr>
      <w:tr w:rsidR="00E20800" w14:paraId="6E8703CB" w14:textId="77777777" w:rsidTr="00B14325">
        <w:trPr>
          <w:trHeight w:val="2389"/>
        </w:trPr>
        <w:tc>
          <w:tcPr>
            <w:tcW w:w="11010" w:type="dxa"/>
            <w:shd w:val="clear" w:color="auto" w:fill="auto"/>
          </w:tcPr>
          <w:p w14:paraId="6D11D6E4" w14:textId="77777777" w:rsidR="00E20800" w:rsidRDefault="00E20800" w:rsidP="00B35D87">
            <w:pPr>
              <w:rPr>
                <w:rFonts w:ascii="Calibri" w:eastAsia="Calibri" w:hAnsi="Calibri" w:cs="Calibri"/>
                <w:color w:val="C77D0E"/>
              </w:rPr>
            </w:pPr>
            <w:r>
              <w:rPr>
                <w:rFonts w:ascii="Calibri" w:eastAsia="Calibri" w:hAnsi="Calibri" w:cs="Calibri"/>
                <w:color w:val="C77D0E"/>
              </w:rPr>
              <w:t>Cosine</w:t>
            </w:r>
          </w:p>
          <w:p w14:paraId="606DC763" w14:textId="433A65AF" w:rsidR="00E20800" w:rsidRDefault="00B14325" w:rsidP="00B35D87">
            <w:pPr>
              <w:rPr>
                <w:noProof/>
              </w:rPr>
            </w:pPr>
            <w:r>
              <w:object w:dxaOrig="17550" w:dyaOrig="4155" w14:anchorId="081BBF53">
                <v:shape id="_x0000_i1088" type="#_x0000_t75" style="width:540pt;height:119.55pt" o:ole="">
                  <v:imagedata r:id="rId24" o:title=""/>
                </v:shape>
                <o:OLEObject Type="Embed" ProgID="PBrush" ShapeID="_x0000_i1088" DrawAspect="Content" ObjectID="_1652482163" r:id="rId25"/>
              </w:object>
            </w:r>
          </w:p>
        </w:tc>
      </w:tr>
      <w:tr w:rsidR="00E20800" w14:paraId="5E5669B2" w14:textId="77777777" w:rsidTr="005F6582">
        <w:trPr>
          <w:trHeight w:val="2969"/>
        </w:trPr>
        <w:tc>
          <w:tcPr>
            <w:tcW w:w="11010" w:type="dxa"/>
            <w:shd w:val="clear" w:color="auto" w:fill="auto"/>
          </w:tcPr>
          <w:p w14:paraId="4CA972FD" w14:textId="77777777" w:rsidR="00E20800" w:rsidRDefault="00E20800" w:rsidP="00B35D87">
            <w:pPr>
              <w:rPr>
                <w:noProof/>
              </w:rPr>
            </w:pPr>
            <w:r>
              <w:rPr>
                <w:rFonts w:ascii="Calibri" w:eastAsia="Calibri" w:hAnsi="Calibri" w:cs="Calibri"/>
                <w:color w:val="C77D0E"/>
              </w:rPr>
              <w:lastRenderedPageBreak/>
              <w:t>Euclidian</w:t>
            </w:r>
          </w:p>
          <w:p w14:paraId="1BAD31A6" w14:textId="75F631BA" w:rsidR="00E20800" w:rsidRDefault="00B14325" w:rsidP="00B35D87">
            <w:pPr>
              <w:rPr>
                <w:rFonts w:ascii="Calibri" w:eastAsia="Calibri" w:hAnsi="Calibri" w:cs="Calibri"/>
                <w:color w:val="C77D0E"/>
              </w:rPr>
            </w:pPr>
            <w:r>
              <w:object w:dxaOrig="10785" w:dyaOrig="3015" w14:anchorId="4342B5CA">
                <v:shape id="_x0000_i1089" type="#_x0000_t75" style="width:539.3pt;height:130.4pt" o:ole="">
                  <v:imagedata r:id="rId26" o:title=""/>
                </v:shape>
                <o:OLEObject Type="Embed" ProgID="PBrush" ShapeID="_x0000_i1089" DrawAspect="Content" ObjectID="_1652482164" r:id="rId27"/>
              </w:object>
            </w:r>
          </w:p>
        </w:tc>
      </w:tr>
      <w:tr w:rsidR="00376153" w14:paraId="78250F32" w14:textId="77777777" w:rsidTr="00B14325">
        <w:trPr>
          <w:trHeight w:val="2284"/>
        </w:trPr>
        <w:tc>
          <w:tcPr>
            <w:tcW w:w="11010" w:type="dxa"/>
            <w:shd w:val="clear" w:color="auto" w:fill="auto"/>
          </w:tcPr>
          <w:p w14:paraId="71DAF63A" w14:textId="700DB6AF" w:rsidR="007F1742" w:rsidRPr="00B14325" w:rsidRDefault="007F1742" w:rsidP="00B35D87">
            <w:r>
              <w:rPr>
                <w:rFonts w:ascii="Calibri" w:eastAsia="Calibri" w:hAnsi="Calibri" w:cs="Calibri"/>
                <w:color w:val="C77D0E"/>
              </w:rPr>
              <w:t xml:space="preserve">Euclidian </w:t>
            </w:r>
            <w:r w:rsidR="00A552BA">
              <w:rPr>
                <w:rFonts w:ascii="Calibri" w:eastAsia="Calibri" w:hAnsi="Calibri" w:cs="Calibri"/>
                <w:color w:val="C77D0E"/>
              </w:rPr>
              <w:t>with</w:t>
            </w:r>
            <w:r>
              <w:rPr>
                <w:rFonts w:ascii="Calibri" w:eastAsia="Calibri" w:hAnsi="Calibri" w:cs="Calibri"/>
                <w:color w:val="C77D0E"/>
              </w:rPr>
              <w:t xml:space="preserve"> </w:t>
            </w:r>
            <w:r w:rsidRPr="00A552BA">
              <w:rPr>
                <w:rFonts w:ascii="Calibri" w:eastAsia="Calibri" w:hAnsi="Calibri" w:cs="Calibri"/>
                <w:b/>
                <w:bCs/>
                <w:color w:val="C77D0E"/>
              </w:rPr>
              <w:t>Contrastive Loss</w:t>
            </w:r>
            <w:r w:rsidR="00A552BA">
              <w:rPr>
                <w:rFonts w:ascii="Calibri" w:eastAsia="Calibri" w:hAnsi="Calibri" w:cs="Calibri"/>
                <w:color w:val="C77D0E"/>
              </w:rPr>
              <w:br/>
            </w:r>
            <w:r w:rsidR="00A552BA">
              <w:object w:dxaOrig="4320" w:dyaOrig="1798" w14:anchorId="3D31EB89">
                <v:shape id="_x0000_i1090" type="#_x0000_t75" style="width:540.7pt;height:118.85pt" o:ole="">
                  <v:imagedata r:id="rId28" o:title="" cropright="1862f"/>
                </v:shape>
                <o:OLEObject Type="Embed" ProgID="PBrush" ShapeID="_x0000_i1090" DrawAspect="Content" ObjectID="_1652482165" r:id="rId29"/>
              </w:object>
            </w:r>
          </w:p>
        </w:tc>
      </w:tr>
    </w:tbl>
    <w:p w14:paraId="7BBF5BD5" w14:textId="7C223CDF" w:rsidR="004108D2" w:rsidRDefault="004108D2">
      <w:pPr>
        <w:rPr>
          <w:rFonts w:asciiTheme="majorHAnsi" w:eastAsiaTheme="majorEastAsia" w:hAnsiTheme="majorHAnsi" w:cstheme="majorBidi"/>
          <w:color w:val="855309" w:themeColor="accent1" w:themeShade="80"/>
          <w:sz w:val="36"/>
          <w:szCs w:val="36"/>
        </w:rPr>
      </w:pPr>
    </w:p>
    <w:p w14:paraId="2C400A1E" w14:textId="457CFA53" w:rsidR="00DC31CC" w:rsidRDefault="004A6CBC" w:rsidP="00DC31CC">
      <w:pPr>
        <w:pStyle w:val="Heading1"/>
      </w:pPr>
      <w:bookmarkStart w:id="20" w:name="_Toc33736612"/>
      <w:r>
        <w:t>Model Deployment</w:t>
      </w:r>
      <w:bookmarkEnd w:id="20"/>
    </w:p>
    <w:p w14:paraId="28144E7B" w14:textId="77777777" w:rsidR="00540ACF" w:rsidRDefault="00A470F5" w:rsidP="00540ACF">
      <w:r>
        <w:t xml:space="preserve">We have deployed </w:t>
      </w:r>
      <w:r w:rsidR="00540ACF">
        <w:t>two different models in our Flask API server, u</w:t>
      </w:r>
      <w:r>
        <w:t>s</w:t>
      </w:r>
      <w:r w:rsidR="00540ACF">
        <w:t xml:space="preserve">ing </w:t>
      </w:r>
      <w:r>
        <w:t xml:space="preserve">Postman to test our recorded voices.  </w:t>
      </w:r>
    </w:p>
    <w:p w14:paraId="620E07EC" w14:textId="13C39805" w:rsidR="006F3752" w:rsidRDefault="00BD0C9A" w:rsidP="003E53FD">
      <w:pPr>
        <w:pStyle w:val="ListParagraph"/>
        <w:numPr>
          <w:ilvl w:val="0"/>
          <w:numId w:val="13"/>
        </w:numPr>
      </w:pPr>
      <w:r>
        <w:t>Prediction using a same/different classifier model</w:t>
      </w:r>
    </w:p>
    <w:tbl>
      <w:tblPr>
        <w:tblStyle w:val="TableGrid"/>
        <w:tblW w:w="8222" w:type="dxa"/>
        <w:tblInd w:w="704"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top w:w="28" w:type="dxa"/>
          <w:left w:w="85" w:type="dxa"/>
          <w:bottom w:w="57" w:type="dxa"/>
          <w:right w:w="85" w:type="dxa"/>
        </w:tblCellMar>
        <w:tblLook w:val="04A0" w:firstRow="1" w:lastRow="0" w:firstColumn="1" w:lastColumn="0" w:noHBand="0" w:noVBand="1"/>
      </w:tblPr>
      <w:tblGrid>
        <w:gridCol w:w="8222"/>
      </w:tblGrid>
      <w:tr w:rsidR="006F3752" w14:paraId="38FBC52A" w14:textId="77777777" w:rsidTr="008D0853">
        <w:tc>
          <w:tcPr>
            <w:tcW w:w="8222" w:type="dxa"/>
          </w:tcPr>
          <w:p w14:paraId="4F52DD2C" w14:textId="64601A1F" w:rsidR="006F3752" w:rsidRDefault="006F3752" w:rsidP="00744005">
            <w:pPr>
              <w:pStyle w:val="Code"/>
              <w:keepNext/>
              <w:jc w:val="center"/>
            </w:pPr>
            <w:r>
              <w:rPr>
                <w:noProof/>
              </w:rPr>
              <w:drawing>
                <wp:inline distT="0" distB="0" distL="0" distR="0" wp14:anchorId="55D70FBF" wp14:editId="4A6DD1D9">
                  <wp:extent cx="5105400" cy="21414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1176"/>
                          <a:stretch/>
                        </pic:blipFill>
                        <pic:spPr bwMode="auto">
                          <a:xfrm>
                            <a:off x="0" y="0"/>
                            <a:ext cx="5139670" cy="215580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F79CDC1" w14:textId="45B29929" w:rsidR="00BD0C9A" w:rsidRDefault="00BD0C9A" w:rsidP="006F3752"/>
    <w:p w14:paraId="3FB3845B" w14:textId="77777777" w:rsidR="001E16E3" w:rsidRDefault="001E16E3">
      <w:r>
        <w:br w:type="page"/>
      </w:r>
    </w:p>
    <w:p w14:paraId="1044B1EC" w14:textId="0AECF65A" w:rsidR="006F3752" w:rsidRDefault="00BD0C9A" w:rsidP="007F0D0B">
      <w:pPr>
        <w:pStyle w:val="ListParagraph"/>
        <w:numPr>
          <w:ilvl w:val="0"/>
          <w:numId w:val="13"/>
        </w:numPr>
      </w:pPr>
      <w:r>
        <w:lastRenderedPageBreak/>
        <w:t>Prediction using k-nearest neighbour of the embeddings generated from an embedding model</w:t>
      </w:r>
    </w:p>
    <w:tbl>
      <w:tblPr>
        <w:tblStyle w:val="TableGrid"/>
        <w:tblW w:w="8505" w:type="dxa"/>
        <w:tblInd w:w="704"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top w:w="28" w:type="dxa"/>
          <w:left w:w="85" w:type="dxa"/>
          <w:bottom w:w="57" w:type="dxa"/>
          <w:right w:w="85" w:type="dxa"/>
        </w:tblCellMar>
        <w:tblLook w:val="04A0" w:firstRow="1" w:lastRow="0" w:firstColumn="1" w:lastColumn="0" w:noHBand="0" w:noVBand="1"/>
      </w:tblPr>
      <w:tblGrid>
        <w:gridCol w:w="8505"/>
      </w:tblGrid>
      <w:tr w:rsidR="007F1742" w14:paraId="290C1688" w14:textId="77777777" w:rsidTr="008D0853">
        <w:tc>
          <w:tcPr>
            <w:tcW w:w="8505" w:type="dxa"/>
          </w:tcPr>
          <w:p w14:paraId="366A5A04" w14:textId="6230C171" w:rsidR="006F3752" w:rsidRDefault="006F3752" w:rsidP="00744005">
            <w:pPr>
              <w:pStyle w:val="Code"/>
              <w:keepNext/>
              <w:jc w:val="center"/>
            </w:pPr>
            <w:r>
              <w:rPr>
                <w:noProof/>
              </w:rPr>
              <w:drawing>
                <wp:inline distT="0" distB="0" distL="0" distR="0" wp14:anchorId="0379F807" wp14:editId="46435F10">
                  <wp:extent cx="4914900" cy="2068354"/>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22"/>
                          <a:stretch/>
                        </pic:blipFill>
                        <pic:spPr bwMode="auto">
                          <a:xfrm>
                            <a:off x="0" y="0"/>
                            <a:ext cx="4969862" cy="209148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D604889" w14:textId="77777777" w:rsidR="006F3752" w:rsidRDefault="006F3752" w:rsidP="006F3752">
      <w:pPr>
        <w:rPr>
          <w:noProof/>
        </w:rPr>
      </w:pPr>
    </w:p>
    <w:p w14:paraId="73F304FA" w14:textId="2A978648" w:rsidR="00BD0C9A" w:rsidRDefault="00BD0C9A" w:rsidP="00C246BB">
      <w:pPr>
        <w:pStyle w:val="Heading3"/>
      </w:pPr>
      <w:bookmarkStart w:id="21" w:name="_Toc33736613"/>
      <w:r>
        <w:t>API</w:t>
      </w:r>
      <w:r w:rsidR="00C246BB">
        <w:t xml:space="preserve"> via </w:t>
      </w:r>
      <w:r>
        <w:t>two routes</w:t>
      </w:r>
      <w:bookmarkEnd w:id="21"/>
    </w:p>
    <w:p w14:paraId="0C1EBC4B" w14:textId="77777777" w:rsidR="00BD0C9A" w:rsidRDefault="00BD0C9A" w:rsidP="005C75CC">
      <w:pPr>
        <w:pStyle w:val="ListParagraph"/>
        <w:numPr>
          <w:ilvl w:val="0"/>
          <w:numId w:val="12"/>
        </w:numPr>
      </w:pPr>
      <w:r>
        <w:t>GET '/' - Gives the API description</w:t>
      </w:r>
    </w:p>
    <w:p w14:paraId="0DCF104E" w14:textId="07038D7E" w:rsidR="00DC31CC" w:rsidRDefault="00BD0C9A" w:rsidP="007A558C">
      <w:pPr>
        <w:pStyle w:val="ListParagraph"/>
        <w:numPr>
          <w:ilvl w:val="0"/>
          <w:numId w:val="12"/>
        </w:numPr>
      </w:pPr>
      <w:r>
        <w:t>POST '/predict' - Used to predict speaker</w:t>
      </w:r>
      <w:r>
        <w:br/>
        <w:t>- Body params:</w:t>
      </w:r>
      <w:r>
        <w:br/>
        <w:t>----file: accepts audio that needs to be predicted in .wav format</w:t>
      </w:r>
      <w:r>
        <w:br/>
        <w:t>----prediction_mode: accepts either "using_knn" or "using_classifier"</w:t>
      </w:r>
    </w:p>
    <w:p w14:paraId="462B0ECF" w14:textId="1A7DEA36" w:rsidR="001F2269" w:rsidRDefault="00E963F5" w:rsidP="001F2269">
      <w:pPr>
        <w:pStyle w:val="Heading3"/>
      </w:pPr>
      <w:r>
        <w:t>Next steps in Deployment</w:t>
      </w:r>
    </w:p>
    <w:p w14:paraId="2E57D60B" w14:textId="17D434CD" w:rsidR="008A0E4F" w:rsidRDefault="00E963F5" w:rsidP="00E963F5">
      <w:pPr>
        <w:pStyle w:val="ListParagraph"/>
        <w:numPr>
          <w:ilvl w:val="0"/>
          <w:numId w:val="14"/>
        </w:numPr>
      </w:pPr>
      <w:r>
        <w:t>C</w:t>
      </w:r>
      <w:r w:rsidRPr="00E963F5">
        <w:t>reat</w:t>
      </w:r>
      <w:r>
        <w:t>e</w:t>
      </w:r>
      <w:r w:rsidRPr="00E963F5">
        <w:t xml:space="preserve"> another API to add speakers, their names and audio .wav files to the saved dataset.</w:t>
      </w:r>
    </w:p>
    <w:p w14:paraId="7CEC6806" w14:textId="44297703" w:rsidR="008A0E4F" w:rsidRDefault="00E963F5" w:rsidP="008A0E4F">
      <w:pPr>
        <w:pStyle w:val="ListParagraph"/>
        <w:numPr>
          <w:ilvl w:val="0"/>
          <w:numId w:val="14"/>
        </w:numPr>
      </w:pPr>
      <w:r>
        <w:t xml:space="preserve">Deploy API to a webpage </w:t>
      </w:r>
      <w:r w:rsidR="007C3C58">
        <w:t>to</w:t>
      </w:r>
      <w:r>
        <w:t xml:space="preserve"> enhanc</w:t>
      </w:r>
      <w:r w:rsidR="00775103">
        <w:t>e</w:t>
      </w:r>
      <w:r>
        <w:t xml:space="preserve"> user experience.</w:t>
      </w:r>
    </w:p>
    <w:p w14:paraId="12A99D6B" w14:textId="134CE286" w:rsidR="00577806" w:rsidRDefault="00413A80" w:rsidP="00577806">
      <w:pPr>
        <w:pStyle w:val="Heading1"/>
      </w:pPr>
      <w:bookmarkStart w:id="22" w:name="_Toc32524146"/>
      <w:bookmarkStart w:id="23" w:name="_Toc33736615"/>
      <w:r>
        <w:t>R</w:t>
      </w:r>
      <w:r w:rsidR="00577806">
        <w:t>eferences</w:t>
      </w:r>
      <w:bookmarkEnd w:id="22"/>
      <w:bookmarkEnd w:id="23"/>
    </w:p>
    <w:p w14:paraId="36463067" w14:textId="0FC48D8E" w:rsidR="00D55ACB" w:rsidRDefault="00D55ACB" w:rsidP="00D55ACB">
      <w:pPr>
        <w:spacing w:after="0" w:line="240" w:lineRule="auto"/>
      </w:pPr>
      <w:r>
        <w:t xml:space="preserve">Florian Schroff, Dmitry Kalenichenko, James Philbin.  </w:t>
      </w:r>
      <w:r w:rsidRPr="00D55ACB">
        <w:rPr>
          <w:rStyle w:val="BookTitle"/>
        </w:rPr>
        <w:t>“</w:t>
      </w:r>
      <w:r w:rsidR="00577806" w:rsidRPr="00D55ACB">
        <w:rPr>
          <w:rStyle w:val="BookTitle"/>
        </w:rPr>
        <w:t>FaceNet: A Unified Embedding for Face Recognition and Clustering</w:t>
      </w:r>
      <w:r w:rsidRPr="00D55ACB">
        <w:rPr>
          <w:rStyle w:val="BookTitle"/>
        </w:rPr>
        <w:t>”</w:t>
      </w:r>
    </w:p>
    <w:p w14:paraId="03FF07DF" w14:textId="4518708A" w:rsidR="00577806" w:rsidRDefault="00D55ACB" w:rsidP="00D55ACB">
      <w:pPr>
        <w:spacing w:after="0" w:line="240" w:lineRule="auto"/>
      </w:pPr>
      <w:r>
        <w:t xml:space="preserve">17 </w:t>
      </w:r>
      <w:r w:rsidR="00CA10BB">
        <w:t>Jun</w:t>
      </w:r>
      <w:r>
        <w:t xml:space="preserve"> 2015</w:t>
      </w:r>
      <w:r w:rsidR="00211888">
        <w:t xml:space="preserve">.  </w:t>
      </w:r>
      <w:hyperlink r:id="rId32" w:history="1">
        <w:r w:rsidR="00577806" w:rsidRPr="00D55ACB">
          <w:rPr>
            <w:rStyle w:val="SubtleEmphasis"/>
          </w:rPr>
          <w:t>https://arxiv.org/pdf/1503.03832.pdf</w:t>
        </w:r>
      </w:hyperlink>
    </w:p>
    <w:p w14:paraId="67380CE8" w14:textId="77777777" w:rsidR="00C65943" w:rsidRDefault="00C65943" w:rsidP="00D55ACB">
      <w:pPr>
        <w:spacing w:after="0" w:line="240" w:lineRule="auto"/>
      </w:pPr>
    </w:p>
    <w:p w14:paraId="6568271A" w14:textId="29EF3018" w:rsidR="00C65943" w:rsidRDefault="00D55ACB" w:rsidP="00D55ACB">
      <w:pPr>
        <w:spacing w:after="0" w:line="240" w:lineRule="auto"/>
        <w:rPr>
          <w:rStyle w:val="SubtleEmphasis"/>
        </w:rPr>
      </w:pPr>
      <w:r w:rsidRPr="00D55ACB">
        <w:t>Prasad Ramesh</w:t>
      </w:r>
      <w:r>
        <w:t xml:space="preserve">.  </w:t>
      </w:r>
      <w:r w:rsidRPr="00D55ACB">
        <w:rPr>
          <w:rStyle w:val="BookTitle"/>
        </w:rPr>
        <w:t>“Face recognition using siamese networks [Tutorial]”</w:t>
      </w:r>
      <w:r>
        <w:br/>
        <w:t xml:space="preserve">Packt&gt;. </w:t>
      </w:r>
      <w:r w:rsidRPr="00D55ACB">
        <w:t xml:space="preserve">Feb </w:t>
      </w:r>
      <w:r w:rsidR="00CA10BB" w:rsidRPr="00D55ACB">
        <w:t>25,</w:t>
      </w:r>
      <w:r w:rsidRPr="00D55ACB">
        <w:t xml:space="preserve"> 2019</w:t>
      </w:r>
      <w:r w:rsidR="00211888">
        <w:t xml:space="preserve">.  </w:t>
      </w:r>
      <w:hyperlink r:id="rId33" w:history="1">
        <w:r w:rsidRPr="00D55ACB">
          <w:rPr>
            <w:rStyle w:val="SubtleEmphasis"/>
          </w:rPr>
          <w:t>https://hub.packtpub.com/face-recognition-using-siamese-networks-tutorial/</w:t>
        </w:r>
      </w:hyperlink>
    </w:p>
    <w:p w14:paraId="0EC742C1" w14:textId="77777777" w:rsidR="00C65943" w:rsidRDefault="00C65943" w:rsidP="00D55ACB">
      <w:pPr>
        <w:spacing w:after="0" w:line="240" w:lineRule="auto"/>
        <w:rPr>
          <w:rStyle w:val="SubtleEmphasis"/>
        </w:rPr>
      </w:pPr>
    </w:p>
    <w:p w14:paraId="0B7CBF7C" w14:textId="67B11032" w:rsidR="00D55ACB" w:rsidRPr="00C65943" w:rsidRDefault="00F45692" w:rsidP="00D55ACB">
      <w:pPr>
        <w:spacing w:after="0" w:line="240" w:lineRule="auto"/>
        <w:rPr>
          <w:rStyle w:val="BookTitle"/>
          <w:b w:val="0"/>
          <w:bCs w:val="0"/>
          <w:i/>
          <w:iCs/>
          <w:smallCaps w:val="0"/>
          <w:color w:val="595959" w:themeColor="text1" w:themeTint="A6"/>
        </w:rPr>
      </w:pPr>
      <w:r>
        <w:rPr>
          <w:rStyle w:val="BookTitle"/>
        </w:rPr>
        <w:t>“</w:t>
      </w:r>
      <w:r w:rsidRPr="00F45692">
        <w:rPr>
          <w:rStyle w:val="BookTitle"/>
        </w:rPr>
        <w:t>Docs » Mnist siamese</w:t>
      </w:r>
      <w:r>
        <w:rPr>
          <w:rStyle w:val="BookTitle"/>
        </w:rPr>
        <w:t>”</w:t>
      </w:r>
    </w:p>
    <w:p w14:paraId="5590A402" w14:textId="77777777" w:rsidR="00C65943" w:rsidRDefault="00D55ACB" w:rsidP="00D55ACB">
      <w:pPr>
        <w:spacing w:after="0" w:line="240" w:lineRule="auto"/>
      </w:pPr>
      <w:r>
        <w:t>Keras Documentation.</w:t>
      </w:r>
      <w:r w:rsidR="00211888">
        <w:t xml:space="preserve">  </w:t>
      </w:r>
      <w:hyperlink r:id="rId34" w:history="1">
        <w:r w:rsidRPr="00F45692">
          <w:rPr>
            <w:rStyle w:val="SubtleEmphasis"/>
          </w:rPr>
          <w:t>https://keras.io/examples/mnist_siamese/</w:t>
        </w:r>
      </w:hyperlink>
    </w:p>
    <w:p w14:paraId="35660788" w14:textId="77777777" w:rsidR="00C65943" w:rsidRDefault="00C65943" w:rsidP="00D55ACB">
      <w:pPr>
        <w:spacing w:after="0" w:line="240" w:lineRule="auto"/>
      </w:pPr>
    </w:p>
    <w:p w14:paraId="2274E27B" w14:textId="28F0B53F" w:rsidR="00D55ACB" w:rsidRPr="00C65943" w:rsidRDefault="00F45692" w:rsidP="00D55ACB">
      <w:pPr>
        <w:spacing w:after="0" w:line="240" w:lineRule="auto"/>
        <w:rPr>
          <w:rStyle w:val="BookTitle"/>
          <w:b w:val="0"/>
          <w:bCs w:val="0"/>
          <w:smallCaps w:val="0"/>
        </w:rPr>
      </w:pPr>
      <w:r>
        <w:t xml:space="preserve">Raia Hadsell, Sumit Chopra, Yann LeCun.  </w:t>
      </w:r>
      <w:r w:rsidRPr="00F45692">
        <w:rPr>
          <w:rStyle w:val="BookTitle"/>
        </w:rPr>
        <w:t>“Dimensionality Reduction by Learning an Invariant Mapping”</w:t>
      </w:r>
    </w:p>
    <w:p w14:paraId="186C9AE3" w14:textId="77777777" w:rsidR="00C65943" w:rsidRPr="005E1E60" w:rsidRDefault="001B02E3" w:rsidP="005E1E60">
      <w:pPr>
        <w:spacing w:after="0" w:line="240" w:lineRule="auto"/>
        <w:rPr>
          <w:i/>
          <w:iCs/>
        </w:rPr>
      </w:pPr>
      <w:r w:rsidRPr="001B02E3">
        <w:t>Yann LeCun's Publications</w:t>
      </w:r>
      <w:r>
        <w:t>.  Nov 2005</w:t>
      </w:r>
      <w:r w:rsidR="00211888">
        <w:t xml:space="preserve">.  </w:t>
      </w:r>
      <w:hyperlink r:id="rId35" w:history="1">
        <w:r w:rsidR="00211888" w:rsidRPr="001F040B">
          <w:rPr>
            <w:rStyle w:val="SubtleEmphasis"/>
          </w:rPr>
          <w:t>http://yann.lecun.com/exdb/publis/pdf/hadsell-chopra-lecun-06.pdf</w:t>
        </w:r>
      </w:hyperlink>
    </w:p>
    <w:p w14:paraId="2F6944C3" w14:textId="77777777" w:rsidR="00C65943" w:rsidRPr="005E1E60" w:rsidRDefault="00C65943" w:rsidP="005E1E60">
      <w:pPr>
        <w:spacing w:after="0" w:line="240" w:lineRule="auto"/>
        <w:rPr>
          <w:i/>
          <w:iCs/>
        </w:rPr>
      </w:pPr>
    </w:p>
    <w:p w14:paraId="19816061" w14:textId="019021B8" w:rsidR="00577806" w:rsidRDefault="00AF499B" w:rsidP="005E1E60">
      <w:pPr>
        <w:spacing w:after="0" w:line="240" w:lineRule="auto"/>
        <w:rPr>
          <w:rStyle w:val="SubtleEmphasis"/>
        </w:rPr>
      </w:pPr>
      <w:r w:rsidRPr="00AF499B">
        <w:t>Oscar Knagg</w:t>
      </w:r>
      <w:r>
        <w:t xml:space="preserve">.  </w:t>
      </w:r>
      <w:r w:rsidRPr="00AF499B">
        <w:rPr>
          <w:rStyle w:val="BookTitle"/>
        </w:rPr>
        <w:t>“Building a Speaker Identification System from Scratch with Deep Learning”</w:t>
      </w:r>
      <w:r>
        <w:br/>
        <w:t xml:space="preserve">Analytics Vidhya. </w:t>
      </w:r>
      <w:r w:rsidR="001F040B">
        <w:t xml:space="preserve"> </w:t>
      </w:r>
      <w:r w:rsidRPr="00AF499B">
        <w:t>Oct 3, 2018</w:t>
      </w:r>
      <w:r w:rsidR="001F040B">
        <w:t xml:space="preserve">.  </w:t>
      </w:r>
      <w:r w:rsidR="00E02672" w:rsidRPr="00AF499B">
        <w:rPr>
          <w:rStyle w:val="SubtleEmphasis"/>
        </w:rPr>
        <w:t>https://medium.com/analytics-vidhya/building-a-speaker-identification-system-from-scratch-with-deep-learning-f4c4aa558a56</w:t>
      </w:r>
    </w:p>
    <w:p w14:paraId="4DE91577" w14:textId="69616480" w:rsidR="00CA10BB" w:rsidRDefault="00CA10BB" w:rsidP="005E1E60">
      <w:pPr>
        <w:spacing w:after="0" w:line="240" w:lineRule="auto"/>
      </w:pPr>
    </w:p>
    <w:p w14:paraId="7BF4E3DB" w14:textId="278CEDD0" w:rsidR="00CA10BB" w:rsidRDefault="00CA10BB" w:rsidP="00CA10BB">
      <w:pPr>
        <w:spacing w:after="0" w:line="240" w:lineRule="auto"/>
      </w:pPr>
      <w:r w:rsidRPr="00CA10BB">
        <w:t>Harshall Lamba</w:t>
      </w:r>
      <w:r>
        <w:t xml:space="preserve">.  </w:t>
      </w:r>
      <w:r w:rsidRPr="00D55ACB">
        <w:rPr>
          <w:rStyle w:val="BookTitle"/>
        </w:rPr>
        <w:t>“</w:t>
      </w:r>
      <w:r w:rsidR="00C33358" w:rsidRPr="00C33358">
        <w:rPr>
          <w:rStyle w:val="BookTitle"/>
        </w:rPr>
        <w:t>One Shot Learning with Siamese Networks using Keras</w:t>
      </w:r>
      <w:r w:rsidRPr="00D55ACB">
        <w:rPr>
          <w:rStyle w:val="BookTitle"/>
        </w:rPr>
        <w:t>”</w:t>
      </w:r>
    </w:p>
    <w:p w14:paraId="7CD65532" w14:textId="716D0FB6" w:rsidR="00CA10BB" w:rsidRPr="003C1C91" w:rsidRDefault="00C33358" w:rsidP="00CA10BB">
      <w:pPr>
        <w:spacing w:after="0" w:line="240" w:lineRule="auto"/>
        <w:rPr>
          <w:rStyle w:val="SubtleEmphasis"/>
        </w:rPr>
      </w:pPr>
      <w:r>
        <w:t xml:space="preserve">Medium - </w:t>
      </w:r>
      <w:r w:rsidR="004205ED">
        <w:t xml:space="preserve">Towards Data Science. </w:t>
      </w:r>
      <w:r w:rsidR="00CA10BB">
        <w:t xml:space="preserve">21 Jan 2019. </w:t>
      </w:r>
      <w:r>
        <w:t xml:space="preserve"> </w:t>
      </w:r>
      <w:r w:rsidR="003C1C91" w:rsidRPr="003C1C91">
        <w:rPr>
          <w:rStyle w:val="SubtleEmphasis"/>
        </w:rPr>
        <w:t>https://medium.com/@harshall.lamba/one-shot-learning-with-siamese-networks-using-keras-17f34e75bb3d</w:t>
      </w:r>
    </w:p>
    <w:p w14:paraId="6851961A" w14:textId="77777777" w:rsidR="00C33358" w:rsidRDefault="00C33358" w:rsidP="00C33358">
      <w:pPr>
        <w:spacing w:after="0" w:line="240" w:lineRule="auto"/>
      </w:pPr>
    </w:p>
    <w:p w14:paraId="518C3DB2" w14:textId="0F52819C" w:rsidR="00C33358" w:rsidRDefault="00C33358" w:rsidP="00C33358">
      <w:pPr>
        <w:spacing w:after="0" w:line="240" w:lineRule="auto"/>
      </w:pPr>
      <w:r w:rsidRPr="00C33358">
        <w:t>Prabhnoor Singh</w:t>
      </w:r>
      <w:r>
        <w:t xml:space="preserve">.  </w:t>
      </w:r>
      <w:r w:rsidRPr="00D55ACB">
        <w:rPr>
          <w:rStyle w:val="BookTitle"/>
        </w:rPr>
        <w:t>“</w:t>
      </w:r>
      <w:r w:rsidRPr="00C33358">
        <w:rPr>
          <w:rStyle w:val="BookTitle"/>
        </w:rPr>
        <w:t>Siamese Network Keras for Image and Text similarity</w:t>
      </w:r>
      <w:r w:rsidRPr="00D55ACB">
        <w:rPr>
          <w:rStyle w:val="BookTitle"/>
        </w:rPr>
        <w:t>”</w:t>
      </w:r>
    </w:p>
    <w:p w14:paraId="0C27BFFE" w14:textId="2057D11B" w:rsidR="00C33358" w:rsidRPr="003C1C91" w:rsidRDefault="00C33358" w:rsidP="00C33358">
      <w:pPr>
        <w:spacing w:after="0" w:line="240" w:lineRule="auto"/>
        <w:rPr>
          <w:rStyle w:val="SubtleEmphasis"/>
        </w:rPr>
      </w:pPr>
      <w:r>
        <w:t xml:space="preserve">Medium.  21 Jan 2019.  </w:t>
      </w:r>
      <w:r w:rsidR="004663ED" w:rsidRPr="004663ED">
        <w:rPr>
          <w:rStyle w:val="SubtleEmphasis"/>
        </w:rPr>
        <w:t>https://medium.com/@prabhnoor0212/siamese-network-keras-31a3a8f37d04</w:t>
      </w:r>
    </w:p>
    <w:sectPr w:rsidR="00C33358" w:rsidRPr="003C1C91" w:rsidSect="00367E91">
      <w:headerReference w:type="default" r:id="rId36"/>
      <w:footerReference w:type="default" r:id="rId37"/>
      <w:pgSz w:w="12240" w:h="15840"/>
      <w:pgMar w:top="720" w:right="720" w:bottom="72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AAE89" w14:textId="77777777" w:rsidR="00482D69" w:rsidRDefault="00482D69" w:rsidP="0045542D">
      <w:pPr>
        <w:spacing w:after="0" w:line="240" w:lineRule="auto"/>
      </w:pPr>
      <w:r>
        <w:separator/>
      </w:r>
    </w:p>
  </w:endnote>
  <w:endnote w:type="continuationSeparator" w:id="0">
    <w:p w14:paraId="0D1CDD87" w14:textId="77777777" w:rsidR="00482D69" w:rsidRDefault="00482D69" w:rsidP="00455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E77E0" w14:textId="70DCA6A9" w:rsidR="00B35D87" w:rsidRDefault="00372C96">
    <w:pPr>
      <w:tabs>
        <w:tab w:val="center" w:pos="4550"/>
        <w:tab w:val="left" w:pos="5818"/>
      </w:tabs>
      <w:ind w:right="260"/>
      <w:jc w:val="right"/>
      <w:rPr>
        <w:color w:val="261D18" w:themeColor="text2" w:themeShade="80"/>
        <w:sz w:val="24"/>
        <w:szCs w:val="24"/>
      </w:rPr>
    </w:pPr>
    <w:r>
      <w:rPr>
        <w:color w:val="A78470" w:themeColor="text2" w:themeTint="99"/>
        <w:spacing w:val="60"/>
        <w:sz w:val="24"/>
        <w:szCs w:val="24"/>
      </w:rPr>
      <w:t>P</w:t>
    </w:r>
    <w:r w:rsidR="00B35D87">
      <w:rPr>
        <w:color w:val="A78470" w:themeColor="text2" w:themeTint="99"/>
        <w:spacing w:val="60"/>
        <w:sz w:val="24"/>
        <w:szCs w:val="24"/>
      </w:rPr>
      <w:t>age</w:t>
    </w:r>
    <w:r w:rsidR="00B35D87">
      <w:rPr>
        <w:color w:val="A78470" w:themeColor="text2" w:themeTint="99"/>
        <w:sz w:val="24"/>
        <w:szCs w:val="24"/>
      </w:rPr>
      <w:t xml:space="preserve"> </w:t>
    </w:r>
    <w:r w:rsidR="00B35D87">
      <w:rPr>
        <w:color w:val="3A2C24" w:themeColor="text2" w:themeShade="BF"/>
        <w:sz w:val="24"/>
        <w:szCs w:val="24"/>
      </w:rPr>
      <w:fldChar w:fldCharType="begin"/>
    </w:r>
    <w:r w:rsidR="00B35D87">
      <w:rPr>
        <w:color w:val="3A2C24" w:themeColor="text2" w:themeShade="BF"/>
        <w:sz w:val="24"/>
        <w:szCs w:val="24"/>
      </w:rPr>
      <w:instrText xml:space="preserve"> PAGE   \* MERGEFORMAT </w:instrText>
    </w:r>
    <w:r w:rsidR="00B35D87">
      <w:rPr>
        <w:color w:val="3A2C24" w:themeColor="text2" w:themeShade="BF"/>
        <w:sz w:val="24"/>
        <w:szCs w:val="24"/>
      </w:rPr>
      <w:fldChar w:fldCharType="separate"/>
    </w:r>
    <w:r w:rsidR="00B35D87">
      <w:rPr>
        <w:noProof/>
        <w:color w:val="3A2C24" w:themeColor="text2" w:themeShade="BF"/>
        <w:sz w:val="24"/>
        <w:szCs w:val="24"/>
      </w:rPr>
      <w:t>1</w:t>
    </w:r>
    <w:r w:rsidR="00B35D87">
      <w:rPr>
        <w:color w:val="3A2C24" w:themeColor="text2" w:themeShade="BF"/>
        <w:sz w:val="24"/>
        <w:szCs w:val="24"/>
      </w:rPr>
      <w:fldChar w:fldCharType="end"/>
    </w:r>
    <w:r w:rsidR="00B35D87">
      <w:rPr>
        <w:color w:val="3A2C24" w:themeColor="text2" w:themeShade="BF"/>
        <w:sz w:val="24"/>
        <w:szCs w:val="24"/>
      </w:rPr>
      <w:t xml:space="preserve"> | </w:t>
    </w:r>
    <w:r w:rsidR="000732C0">
      <w:rPr>
        <w:color w:val="3A2C24" w:themeColor="text2" w:themeShade="BF"/>
        <w:sz w:val="24"/>
        <w:szCs w:val="24"/>
      </w:rPr>
      <w:fldChar w:fldCharType="begin"/>
    </w:r>
    <w:r w:rsidR="000732C0">
      <w:rPr>
        <w:color w:val="3A2C24" w:themeColor="text2" w:themeShade="BF"/>
        <w:sz w:val="24"/>
        <w:szCs w:val="24"/>
      </w:rPr>
      <w:instrText xml:space="preserve"> SECTIONPAGES   \* MERGEFORMAT </w:instrText>
    </w:r>
    <w:r w:rsidR="000732C0">
      <w:rPr>
        <w:color w:val="3A2C24" w:themeColor="text2" w:themeShade="BF"/>
        <w:sz w:val="24"/>
        <w:szCs w:val="24"/>
      </w:rPr>
      <w:fldChar w:fldCharType="separate"/>
    </w:r>
    <w:r w:rsidR="00567566">
      <w:rPr>
        <w:noProof/>
        <w:color w:val="3A2C24" w:themeColor="text2" w:themeShade="BF"/>
        <w:sz w:val="24"/>
        <w:szCs w:val="24"/>
      </w:rPr>
      <w:t>8</w:t>
    </w:r>
    <w:r w:rsidR="000732C0">
      <w:rPr>
        <w:color w:val="3A2C24" w:themeColor="text2" w:themeShade="BF"/>
        <w:sz w:val="24"/>
        <w:szCs w:val="24"/>
      </w:rPr>
      <w:fldChar w:fldCharType="end"/>
    </w:r>
  </w:p>
  <w:p w14:paraId="3099BDE5" w14:textId="77777777" w:rsidR="00B35D87" w:rsidRDefault="00B35D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0BC7B" w14:textId="77777777" w:rsidR="00482D69" w:rsidRDefault="00482D69" w:rsidP="0045542D">
      <w:pPr>
        <w:spacing w:after="0" w:line="240" w:lineRule="auto"/>
      </w:pPr>
      <w:r>
        <w:separator/>
      </w:r>
    </w:p>
  </w:footnote>
  <w:footnote w:type="continuationSeparator" w:id="0">
    <w:p w14:paraId="2F83C11D" w14:textId="77777777" w:rsidR="00482D69" w:rsidRDefault="00482D69" w:rsidP="004554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B78E5" w14:textId="3D446D88" w:rsidR="00B35D87" w:rsidRDefault="00482D69">
    <w:pPr>
      <w:pStyle w:val="Header"/>
      <w:jc w:val="right"/>
      <w:rPr>
        <w:color w:val="F0A22E" w:themeColor="accent1"/>
      </w:rPr>
    </w:pPr>
    <w:sdt>
      <w:sdtPr>
        <w:rPr>
          <w:color w:val="F0A22E" w:themeColor="accent1"/>
        </w:rPr>
        <w:alias w:val="Title"/>
        <w:tag w:val=""/>
        <w:id w:val="664756013"/>
        <w:placeholder>
          <w:docPart w:val="30F5564A0D3A4F479AAFEBC98B41463D"/>
        </w:placeholder>
        <w:dataBinding w:prefixMappings="xmlns:ns0='http://purl.org/dc/elements/1.1/' xmlns:ns1='http://schemas.openxmlformats.org/package/2006/metadata/core-properties' " w:xpath="/ns1:coreProperties[1]/ns0:title[1]" w:storeItemID="{6C3C8BC8-F283-45AE-878A-BAB7291924A1}"/>
        <w:text/>
      </w:sdtPr>
      <w:sdtEndPr/>
      <w:sdtContent>
        <w:r w:rsidR="00B35D87">
          <w:rPr>
            <w:color w:val="F0A22E" w:themeColor="accent1"/>
          </w:rPr>
          <w:t>Final Report</w:t>
        </w:r>
      </w:sdtContent>
    </w:sdt>
    <w:r w:rsidR="00B35D87">
      <w:rPr>
        <w:color w:val="F0A22E" w:themeColor="accent1"/>
      </w:rPr>
      <w:t xml:space="preserve"> - </w:t>
    </w:r>
    <w:sdt>
      <w:sdtPr>
        <w:rPr>
          <w:color w:val="F0A22E" w:themeColor="accent1"/>
        </w:rPr>
        <w:alias w:val="Subject"/>
        <w:tag w:val=""/>
        <w:id w:val="-532042786"/>
        <w:placeholder>
          <w:docPart w:val="F0542A18EAEA4DA9952301352DFF6B9E"/>
        </w:placeholder>
        <w:dataBinding w:prefixMappings="xmlns:ns0='http://purl.org/dc/elements/1.1/' xmlns:ns1='http://schemas.openxmlformats.org/package/2006/metadata/core-properties' " w:xpath="/ns1:coreProperties[1]/ns0:subject[1]" w:storeItemID="{6C3C8BC8-F283-45AE-878A-BAB7291924A1}"/>
        <w:text/>
      </w:sdtPr>
      <w:sdtEndPr/>
      <w:sdtContent>
        <w:r w:rsidR="00B35D87">
          <w:rPr>
            <w:color w:val="F0A22E" w:themeColor="accent1"/>
          </w:rPr>
          <w:t>Speaker Recognition</w:t>
        </w:r>
      </w:sdtContent>
    </w:sdt>
    <w:r w:rsidR="00B35D87">
      <w:rPr>
        <w:color w:val="F0A22E" w:themeColor="accent1"/>
      </w:rPr>
      <w:t>| Feb-20</w:t>
    </w:r>
  </w:p>
  <w:p w14:paraId="4749CA13" w14:textId="77777777" w:rsidR="00B35D87" w:rsidRDefault="00B35D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F55E0"/>
    <w:multiLevelType w:val="hybridMultilevel"/>
    <w:tmpl w:val="8282193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D945D6A"/>
    <w:multiLevelType w:val="hybridMultilevel"/>
    <w:tmpl w:val="41B41B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3DE2CE0"/>
    <w:multiLevelType w:val="hybridMultilevel"/>
    <w:tmpl w:val="811EC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6A2175"/>
    <w:multiLevelType w:val="hybridMultilevel"/>
    <w:tmpl w:val="595CB6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5277E9"/>
    <w:multiLevelType w:val="hybridMultilevel"/>
    <w:tmpl w:val="4DF899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C320622"/>
    <w:multiLevelType w:val="hybridMultilevel"/>
    <w:tmpl w:val="0194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CB653B"/>
    <w:multiLevelType w:val="hybridMultilevel"/>
    <w:tmpl w:val="AE78C940"/>
    <w:lvl w:ilvl="0" w:tplc="989AD94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3E6171A"/>
    <w:multiLevelType w:val="hybridMultilevel"/>
    <w:tmpl w:val="067E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930160"/>
    <w:multiLevelType w:val="hybridMultilevel"/>
    <w:tmpl w:val="D472929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61A2605"/>
    <w:multiLevelType w:val="hybridMultilevel"/>
    <w:tmpl w:val="4E56CC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80363E8"/>
    <w:multiLevelType w:val="hybridMultilevel"/>
    <w:tmpl w:val="95BE3E96"/>
    <w:lvl w:ilvl="0" w:tplc="48090001">
      <w:start w:val="1"/>
      <w:numFmt w:val="bullet"/>
      <w:lvlText w:val=""/>
      <w:lvlJc w:val="left"/>
      <w:pPr>
        <w:ind w:left="720" w:hanging="360"/>
      </w:pPr>
      <w:rPr>
        <w:rFonts w:ascii="Symbol" w:hAnsi="Symbol" w:hint="default"/>
      </w:rPr>
    </w:lvl>
    <w:lvl w:ilvl="1" w:tplc="E58A655E">
      <w:numFmt w:val="bullet"/>
      <w:lvlText w:val="•"/>
      <w:lvlJc w:val="left"/>
      <w:pPr>
        <w:ind w:left="1440" w:hanging="360"/>
      </w:pPr>
      <w:rPr>
        <w:rFonts w:ascii="Calibri" w:eastAsiaTheme="minorHAnsi" w:hAnsi="Calibri" w:cs="Calibri"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73F5405"/>
    <w:multiLevelType w:val="multilevel"/>
    <w:tmpl w:val="31505A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5BAB7D24"/>
    <w:multiLevelType w:val="hybridMultilevel"/>
    <w:tmpl w:val="4C56EB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C7B23EB"/>
    <w:multiLevelType w:val="hybridMultilevel"/>
    <w:tmpl w:val="4C14EE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0"/>
  </w:num>
  <w:num w:numId="2">
    <w:abstractNumId w:val="1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5"/>
  </w:num>
  <w:num w:numId="6">
    <w:abstractNumId w:val="2"/>
  </w:num>
  <w:num w:numId="7">
    <w:abstractNumId w:val="8"/>
  </w:num>
  <w:num w:numId="8">
    <w:abstractNumId w:val="4"/>
  </w:num>
  <w:num w:numId="9">
    <w:abstractNumId w:val="7"/>
  </w:num>
  <w:num w:numId="10">
    <w:abstractNumId w:val="13"/>
  </w:num>
  <w:num w:numId="11">
    <w:abstractNumId w:val="12"/>
  </w:num>
  <w:num w:numId="12">
    <w:abstractNumId w:val="9"/>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639"/>
    <w:rsid w:val="00004A40"/>
    <w:rsid w:val="00012E05"/>
    <w:rsid w:val="00014A11"/>
    <w:rsid w:val="00016572"/>
    <w:rsid w:val="00021C04"/>
    <w:rsid w:val="0002576B"/>
    <w:rsid w:val="00036291"/>
    <w:rsid w:val="0004580C"/>
    <w:rsid w:val="00047B4B"/>
    <w:rsid w:val="000519D3"/>
    <w:rsid w:val="00060177"/>
    <w:rsid w:val="000732C0"/>
    <w:rsid w:val="00077246"/>
    <w:rsid w:val="00084243"/>
    <w:rsid w:val="00090A08"/>
    <w:rsid w:val="00093AD2"/>
    <w:rsid w:val="000A42A2"/>
    <w:rsid w:val="000A4F87"/>
    <w:rsid w:val="000B18B9"/>
    <w:rsid w:val="000B1B5F"/>
    <w:rsid w:val="000B4502"/>
    <w:rsid w:val="000C6E26"/>
    <w:rsid w:val="000E2034"/>
    <w:rsid w:val="000E357F"/>
    <w:rsid w:val="000E7291"/>
    <w:rsid w:val="000F2C44"/>
    <w:rsid w:val="000F7213"/>
    <w:rsid w:val="00122357"/>
    <w:rsid w:val="00122618"/>
    <w:rsid w:val="0012716E"/>
    <w:rsid w:val="00146434"/>
    <w:rsid w:val="00172D7A"/>
    <w:rsid w:val="001816AE"/>
    <w:rsid w:val="0018713C"/>
    <w:rsid w:val="001A0CFC"/>
    <w:rsid w:val="001A6CC6"/>
    <w:rsid w:val="001B02E3"/>
    <w:rsid w:val="001C0521"/>
    <w:rsid w:val="001C7EEE"/>
    <w:rsid w:val="001E144F"/>
    <w:rsid w:val="001E16E3"/>
    <w:rsid w:val="001F040B"/>
    <w:rsid w:val="001F2269"/>
    <w:rsid w:val="001F7EFD"/>
    <w:rsid w:val="002018D2"/>
    <w:rsid w:val="00203E45"/>
    <w:rsid w:val="00206C26"/>
    <w:rsid w:val="002113D2"/>
    <w:rsid w:val="00211888"/>
    <w:rsid w:val="00216DF1"/>
    <w:rsid w:val="00246034"/>
    <w:rsid w:val="00275A9E"/>
    <w:rsid w:val="002B10C1"/>
    <w:rsid w:val="002B2354"/>
    <w:rsid w:val="002C5A51"/>
    <w:rsid w:val="002D2FEF"/>
    <w:rsid w:val="002E7423"/>
    <w:rsid w:val="0030231D"/>
    <w:rsid w:val="00312E43"/>
    <w:rsid w:val="0031690B"/>
    <w:rsid w:val="00316D02"/>
    <w:rsid w:val="00335363"/>
    <w:rsid w:val="003666D3"/>
    <w:rsid w:val="00367E91"/>
    <w:rsid w:val="00372C96"/>
    <w:rsid w:val="003732FC"/>
    <w:rsid w:val="0037543D"/>
    <w:rsid w:val="00376153"/>
    <w:rsid w:val="00377882"/>
    <w:rsid w:val="00391D65"/>
    <w:rsid w:val="00392FA9"/>
    <w:rsid w:val="003A27B5"/>
    <w:rsid w:val="003A4CCF"/>
    <w:rsid w:val="003A5242"/>
    <w:rsid w:val="003B3B13"/>
    <w:rsid w:val="003B4D78"/>
    <w:rsid w:val="003C1C91"/>
    <w:rsid w:val="003D22DA"/>
    <w:rsid w:val="003D7C6E"/>
    <w:rsid w:val="003E53FD"/>
    <w:rsid w:val="003F5272"/>
    <w:rsid w:val="004062A6"/>
    <w:rsid w:val="004070B1"/>
    <w:rsid w:val="004108D2"/>
    <w:rsid w:val="00413A80"/>
    <w:rsid w:val="004205ED"/>
    <w:rsid w:val="00420674"/>
    <w:rsid w:val="00426DAE"/>
    <w:rsid w:val="0042786F"/>
    <w:rsid w:val="00435E99"/>
    <w:rsid w:val="004476C6"/>
    <w:rsid w:val="00452F39"/>
    <w:rsid w:val="0045542D"/>
    <w:rsid w:val="00464559"/>
    <w:rsid w:val="00464C87"/>
    <w:rsid w:val="004663ED"/>
    <w:rsid w:val="00482D69"/>
    <w:rsid w:val="00485E6C"/>
    <w:rsid w:val="00491AA9"/>
    <w:rsid w:val="004A6CBC"/>
    <w:rsid w:val="004B0AA0"/>
    <w:rsid w:val="004B1D44"/>
    <w:rsid w:val="004B44BB"/>
    <w:rsid w:val="004D1FD7"/>
    <w:rsid w:val="004E571B"/>
    <w:rsid w:val="004E6E14"/>
    <w:rsid w:val="00505264"/>
    <w:rsid w:val="00515218"/>
    <w:rsid w:val="005222DD"/>
    <w:rsid w:val="005342CA"/>
    <w:rsid w:val="00540ACF"/>
    <w:rsid w:val="0054226E"/>
    <w:rsid w:val="005539A9"/>
    <w:rsid w:val="00560A0B"/>
    <w:rsid w:val="00567566"/>
    <w:rsid w:val="005729F7"/>
    <w:rsid w:val="00577806"/>
    <w:rsid w:val="0058248E"/>
    <w:rsid w:val="00586AF9"/>
    <w:rsid w:val="005965A1"/>
    <w:rsid w:val="005A2A6F"/>
    <w:rsid w:val="005A36F8"/>
    <w:rsid w:val="005B62BE"/>
    <w:rsid w:val="005D168A"/>
    <w:rsid w:val="005D37E6"/>
    <w:rsid w:val="005E1E60"/>
    <w:rsid w:val="005E724A"/>
    <w:rsid w:val="005F2169"/>
    <w:rsid w:val="005F4076"/>
    <w:rsid w:val="005F6582"/>
    <w:rsid w:val="0060472A"/>
    <w:rsid w:val="00611B1C"/>
    <w:rsid w:val="00615F85"/>
    <w:rsid w:val="00622822"/>
    <w:rsid w:val="00627676"/>
    <w:rsid w:val="006366D2"/>
    <w:rsid w:val="00645EBD"/>
    <w:rsid w:val="00665B5E"/>
    <w:rsid w:val="00666269"/>
    <w:rsid w:val="006722A7"/>
    <w:rsid w:val="00680BB8"/>
    <w:rsid w:val="00692A31"/>
    <w:rsid w:val="00692B12"/>
    <w:rsid w:val="00692DE3"/>
    <w:rsid w:val="00692F21"/>
    <w:rsid w:val="00693A07"/>
    <w:rsid w:val="006A00B7"/>
    <w:rsid w:val="006A07D7"/>
    <w:rsid w:val="006C69F0"/>
    <w:rsid w:val="006C7A78"/>
    <w:rsid w:val="006D2332"/>
    <w:rsid w:val="006D6779"/>
    <w:rsid w:val="006E77EB"/>
    <w:rsid w:val="006F3752"/>
    <w:rsid w:val="006F672F"/>
    <w:rsid w:val="00710C84"/>
    <w:rsid w:val="00735A75"/>
    <w:rsid w:val="00735FF9"/>
    <w:rsid w:val="0074453C"/>
    <w:rsid w:val="00753624"/>
    <w:rsid w:val="007570EB"/>
    <w:rsid w:val="00761C87"/>
    <w:rsid w:val="0077107A"/>
    <w:rsid w:val="00775103"/>
    <w:rsid w:val="0078089A"/>
    <w:rsid w:val="00795327"/>
    <w:rsid w:val="007B49FA"/>
    <w:rsid w:val="007C26A8"/>
    <w:rsid w:val="007C3C58"/>
    <w:rsid w:val="007D661A"/>
    <w:rsid w:val="007D7292"/>
    <w:rsid w:val="007E73AB"/>
    <w:rsid w:val="007F0D0B"/>
    <w:rsid w:val="007F1742"/>
    <w:rsid w:val="007F74E0"/>
    <w:rsid w:val="00800058"/>
    <w:rsid w:val="00805760"/>
    <w:rsid w:val="008324AB"/>
    <w:rsid w:val="00833E6E"/>
    <w:rsid w:val="00850521"/>
    <w:rsid w:val="00856298"/>
    <w:rsid w:val="00873DCB"/>
    <w:rsid w:val="0087733B"/>
    <w:rsid w:val="0088353D"/>
    <w:rsid w:val="0089099C"/>
    <w:rsid w:val="008A0E4F"/>
    <w:rsid w:val="008A0FA2"/>
    <w:rsid w:val="008B56F9"/>
    <w:rsid w:val="008C329A"/>
    <w:rsid w:val="008C6209"/>
    <w:rsid w:val="008C63EF"/>
    <w:rsid w:val="008C75EF"/>
    <w:rsid w:val="008D0853"/>
    <w:rsid w:val="008D317B"/>
    <w:rsid w:val="008E1BCE"/>
    <w:rsid w:val="008E2632"/>
    <w:rsid w:val="008E2814"/>
    <w:rsid w:val="008E7619"/>
    <w:rsid w:val="008F610B"/>
    <w:rsid w:val="009009F7"/>
    <w:rsid w:val="009010F9"/>
    <w:rsid w:val="00901272"/>
    <w:rsid w:val="00903E8F"/>
    <w:rsid w:val="0091048D"/>
    <w:rsid w:val="009202A9"/>
    <w:rsid w:val="00930BDA"/>
    <w:rsid w:val="00936C12"/>
    <w:rsid w:val="00941D3A"/>
    <w:rsid w:val="00942BF5"/>
    <w:rsid w:val="009451DE"/>
    <w:rsid w:val="00947B07"/>
    <w:rsid w:val="00971A55"/>
    <w:rsid w:val="00973E00"/>
    <w:rsid w:val="00973E72"/>
    <w:rsid w:val="0098362E"/>
    <w:rsid w:val="009906B9"/>
    <w:rsid w:val="00990758"/>
    <w:rsid w:val="00997AA3"/>
    <w:rsid w:val="009A0D6C"/>
    <w:rsid w:val="009B0EEC"/>
    <w:rsid w:val="009C3049"/>
    <w:rsid w:val="009D0C62"/>
    <w:rsid w:val="009D7EA2"/>
    <w:rsid w:val="009E318B"/>
    <w:rsid w:val="009E557F"/>
    <w:rsid w:val="009E586B"/>
    <w:rsid w:val="009F00FB"/>
    <w:rsid w:val="009F1155"/>
    <w:rsid w:val="009F230C"/>
    <w:rsid w:val="009F4D7A"/>
    <w:rsid w:val="00A031AA"/>
    <w:rsid w:val="00A1111B"/>
    <w:rsid w:val="00A138D2"/>
    <w:rsid w:val="00A33086"/>
    <w:rsid w:val="00A470F5"/>
    <w:rsid w:val="00A552BA"/>
    <w:rsid w:val="00A635BE"/>
    <w:rsid w:val="00A656D2"/>
    <w:rsid w:val="00A708E4"/>
    <w:rsid w:val="00A7109B"/>
    <w:rsid w:val="00A71F6B"/>
    <w:rsid w:val="00A7451C"/>
    <w:rsid w:val="00AB6F27"/>
    <w:rsid w:val="00AD528A"/>
    <w:rsid w:val="00AE178A"/>
    <w:rsid w:val="00AF499B"/>
    <w:rsid w:val="00AF7022"/>
    <w:rsid w:val="00AF7DC8"/>
    <w:rsid w:val="00B01F0E"/>
    <w:rsid w:val="00B10862"/>
    <w:rsid w:val="00B14325"/>
    <w:rsid w:val="00B25A2B"/>
    <w:rsid w:val="00B31CD0"/>
    <w:rsid w:val="00B359ED"/>
    <w:rsid w:val="00B35D87"/>
    <w:rsid w:val="00B4496D"/>
    <w:rsid w:val="00B56D63"/>
    <w:rsid w:val="00B56EF2"/>
    <w:rsid w:val="00B77568"/>
    <w:rsid w:val="00B85CAC"/>
    <w:rsid w:val="00B86E39"/>
    <w:rsid w:val="00B97594"/>
    <w:rsid w:val="00BA789E"/>
    <w:rsid w:val="00BB0E74"/>
    <w:rsid w:val="00BB24FD"/>
    <w:rsid w:val="00BC2FE1"/>
    <w:rsid w:val="00BD0C9A"/>
    <w:rsid w:val="00BE7F26"/>
    <w:rsid w:val="00BF606A"/>
    <w:rsid w:val="00C02EAA"/>
    <w:rsid w:val="00C06473"/>
    <w:rsid w:val="00C16A6B"/>
    <w:rsid w:val="00C2042A"/>
    <w:rsid w:val="00C246BB"/>
    <w:rsid w:val="00C33358"/>
    <w:rsid w:val="00C47627"/>
    <w:rsid w:val="00C57F28"/>
    <w:rsid w:val="00C62251"/>
    <w:rsid w:val="00C63D5C"/>
    <w:rsid w:val="00C63FB4"/>
    <w:rsid w:val="00C63FDB"/>
    <w:rsid w:val="00C64A9A"/>
    <w:rsid w:val="00C65943"/>
    <w:rsid w:val="00C7531B"/>
    <w:rsid w:val="00C77AE4"/>
    <w:rsid w:val="00C905FE"/>
    <w:rsid w:val="00CA10BB"/>
    <w:rsid w:val="00CA6463"/>
    <w:rsid w:val="00CC138B"/>
    <w:rsid w:val="00CE4865"/>
    <w:rsid w:val="00D02A9F"/>
    <w:rsid w:val="00D34A75"/>
    <w:rsid w:val="00D40D14"/>
    <w:rsid w:val="00D51E8E"/>
    <w:rsid w:val="00D55ACB"/>
    <w:rsid w:val="00D560E7"/>
    <w:rsid w:val="00D61667"/>
    <w:rsid w:val="00D73FDA"/>
    <w:rsid w:val="00D76AB2"/>
    <w:rsid w:val="00D77AA8"/>
    <w:rsid w:val="00D8770E"/>
    <w:rsid w:val="00D96D3A"/>
    <w:rsid w:val="00DB59D2"/>
    <w:rsid w:val="00DB5AC8"/>
    <w:rsid w:val="00DC13B1"/>
    <w:rsid w:val="00DC31CC"/>
    <w:rsid w:val="00DC562E"/>
    <w:rsid w:val="00DD04CC"/>
    <w:rsid w:val="00DE447C"/>
    <w:rsid w:val="00DF5049"/>
    <w:rsid w:val="00E02672"/>
    <w:rsid w:val="00E207A9"/>
    <w:rsid w:val="00E20800"/>
    <w:rsid w:val="00E217C8"/>
    <w:rsid w:val="00E25139"/>
    <w:rsid w:val="00E263AA"/>
    <w:rsid w:val="00E26585"/>
    <w:rsid w:val="00E270DD"/>
    <w:rsid w:val="00E43807"/>
    <w:rsid w:val="00E4551E"/>
    <w:rsid w:val="00E45D50"/>
    <w:rsid w:val="00E61CFF"/>
    <w:rsid w:val="00E62F12"/>
    <w:rsid w:val="00E6664E"/>
    <w:rsid w:val="00E963F5"/>
    <w:rsid w:val="00EA7A5A"/>
    <w:rsid w:val="00EC5F23"/>
    <w:rsid w:val="00EC7208"/>
    <w:rsid w:val="00ED0BEE"/>
    <w:rsid w:val="00ED428B"/>
    <w:rsid w:val="00EE1136"/>
    <w:rsid w:val="00EE4639"/>
    <w:rsid w:val="00EF31A4"/>
    <w:rsid w:val="00F1427D"/>
    <w:rsid w:val="00F26E37"/>
    <w:rsid w:val="00F31430"/>
    <w:rsid w:val="00F4557A"/>
    <w:rsid w:val="00F45692"/>
    <w:rsid w:val="00F45A6D"/>
    <w:rsid w:val="00F51A5E"/>
    <w:rsid w:val="00F520AB"/>
    <w:rsid w:val="00F54F89"/>
    <w:rsid w:val="00F55E5D"/>
    <w:rsid w:val="00F60D15"/>
    <w:rsid w:val="00F61AA4"/>
    <w:rsid w:val="00F700EE"/>
    <w:rsid w:val="00F73AB2"/>
    <w:rsid w:val="00F7444C"/>
    <w:rsid w:val="00F76F75"/>
    <w:rsid w:val="00F77481"/>
    <w:rsid w:val="00FA28E7"/>
    <w:rsid w:val="00FB6B03"/>
    <w:rsid w:val="00FB754C"/>
    <w:rsid w:val="00FC1221"/>
    <w:rsid w:val="00FC6035"/>
    <w:rsid w:val="00FE4A4C"/>
    <w:rsid w:val="00FF6EBE"/>
    <w:rsid w:val="00FF7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456E3"/>
  <w15:chartTrackingRefBased/>
  <w15:docId w15:val="{D23289F4-525E-42CD-B663-59681C205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E4639"/>
  </w:style>
  <w:style w:type="paragraph" w:styleId="Heading1">
    <w:name w:val="heading 1"/>
    <w:basedOn w:val="Normal"/>
    <w:next w:val="Normal"/>
    <w:link w:val="Heading1Char"/>
    <w:uiPriority w:val="9"/>
    <w:qFormat/>
    <w:rsid w:val="00203E45"/>
    <w:pPr>
      <w:keepNext/>
      <w:keepLines/>
      <w:pBdr>
        <w:bottom w:val="single" w:sz="4" w:space="1" w:color="F0A22E" w:themeColor="accent1"/>
      </w:pBdr>
      <w:spacing w:before="300" w:line="240" w:lineRule="auto"/>
      <w:outlineLvl w:val="0"/>
    </w:pPr>
    <w:rPr>
      <w:rFonts w:asciiTheme="majorHAnsi" w:eastAsiaTheme="majorEastAsia" w:hAnsiTheme="majorHAnsi" w:cstheme="majorBidi"/>
      <w:color w:val="855309" w:themeColor="accent1" w:themeShade="80"/>
      <w:sz w:val="36"/>
      <w:szCs w:val="36"/>
    </w:rPr>
  </w:style>
  <w:style w:type="paragraph" w:styleId="Heading2">
    <w:name w:val="heading 2"/>
    <w:basedOn w:val="Normal"/>
    <w:next w:val="Normal"/>
    <w:link w:val="Heading2Char"/>
    <w:uiPriority w:val="9"/>
    <w:unhideWhenUsed/>
    <w:qFormat/>
    <w:rsid w:val="005539A9"/>
    <w:pPr>
      <w:keepNext/>
      <w:keepLines/>
      <w:spacing w:before="240" w:line="240" w:lineRule="auto"/>
      <w:outlineLvl w:val="1"/>
    </w:pPr>
    <w:rPr>
      <w:rFonts w:asciiTheme="majorHAnsi" w:eastAsiaTheme="majorEastAsia" w:hAnsiTheme="majorHAnsi" w:cstheme="majorBidi"/>
      <w:color w:val="C77C0E" w:themeColor="accent1" w:themeShade="BF"/>
      <w:sz w:val="28"/>
      <w:szCs w:val="28"/>
    </w:rPr>
  </w:style>
  <w:style w:type="paragraph" w:styleId="Heading3">
    <w:name w:val="heading 3"/>
    <w:basedOn w:val="Normal"/>
    <w:next w:val="Normal"/>
    <w:link w:val="Heading3Char"/>
    <w:uiPriority w:val="9"/>
    <w:unhideWhenUsed/>
    <w:qFormat/>
    <w:rsid w:val="004B0AA0"/>
    <w:pPr>
      <w:keepNext/>
      <w:keepLines/>
      <w:spacing w:before="80" w:line="240" w:lineRule="auto"/>
      <w:outlineLvl w:val="2"/>
    </w:pPr>
    <w:rPr>
      <w:rFonts w:asciiTheme="majorHAnsi" w:eastAsiaTheme="majorEastAsia" w:hAnsiTheme="majorHAnsi" w:cstheme="majorBidi"/>
      <w:b/>
      <w:color w:val="262626" w:themeColor="text1" w:themeTint="D9"/>
      <w:sz w:val="26"/>
      <w:szCs w:val="26"/>
    </w:rPr>
  </w:style>
  <w:style w:type="paragraph" w:styleId="Heading4">
    <w:name w:val="heading 4"/>
    <w:basedOn w:val="Normal"/>
    <w:next w:val="Normal"/>
    <w:link w:val="Heading4Char"/>
    <w:uiPriority w:val="9"/>
    <w:semiHidden/>
    <w:unhideWhenUsed/>
    <w:qFormat/>
    <w:rsid w:val="00EE463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E463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E463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E463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E463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E463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28E7"/>
    <w:pPr>
      <w:spacing w:after="0" w:line="240" w:lineRule="auto"/>
      <w:contextualSpacing/>
    </w:pPr>
    <w:rPr>
      <w:rFonts w:asciiTheme="majorHAnsi" w:eastAsiaTheme="majorEastAsia" w:hAnsiTheme="majorHAnsi" w:cstheme="majorBidi"/>
      <w:color w:val="C17529" w:themeColor="accent6"/>
      <w:spacing w:val="-7"/>
      <w:sz w:val="72"/>
      <w:szCs w:val="80"/>
    </w:rPr>
  </w:style>
  <w:style w:type="character" w:customStyle="1" w:styleId="TitleChar">
    <w:name w:val="Title Char"/>
    <w:basedOn w:val="DefaultParagraphFont"/>
    <w:link w:val="Title"/>
    <w:uiPriority w:val="10"/>
    <w:rsid w:val="00FA28E7"/>
    <w:rPr>
      <w:rFonts w:asciiTheme="majorHAnsi" w:eastAsiaTheme="majorEastAsia" w:hAnsiTheme="majorHAnsi" w:cstheme="majorBidi"/>
      <w:color w:val="C17529" w:themeColor="accent6"/>
      <w:spacing w:val="-7"/>
      <w:sz w:val="72"/>
      <w:szCs w:val="80"/>
    </w:rPr>
  </w:style>
  <w:style w:type="paragraph" w:styleId="Subtitle">
    <w:name w:val="Subtitle"/>
    <w:basedOn w:val="Normal"/>
    <w:next w:val="Normal"/>
    <w:link w:val="SubtitleChar"/>
    <w:uiPriority w:val="11"/>
    <w:qFormat/>
    <w:rsid w:val="009C3049"/>
    <w:pPr>
      <w:numPr>
        <w:ilvl w:val="1"/>
      </w:numPr>
      <w:spacing w:after="240" w:line="240" w:lineRule="auto"/>
    </w:pPr>
    <w:rPr>
      <w:rFonts w:asciiTheme="majorHAnsi" w:eastAsiaTheme="majorEastAsia" w:hAnsiTheme="majorHAnsi" w:cstheme="majorBidi"/>
      <w:color w:val="808080" w:themeColor="background1" w:themeShade="80"/>
      <w:sz w:val="30"/>
      <w:szCs w:val="30"/>
    </w:rPr>
  </w:style>
  <w:style w:type="character" w:customStyle="1" w:styleId="SubtitleChar">
    <w:name w:val="Subtitle Char"/>
    <w:basedOn w:val="DefaultParagraphFont"/>
    <w:link w:val="Subtitle"/>
    <w:uiPriority w:val="11"/>
    <w:rsid w:val="009C3049"/>
    <w:rPr>
      <w:rFonts w:asciiTheme="majorHAnsi" w:eastAsiaTheme="majorEastAsia" w:hAnsiTheme="majorHAnsi" w:cstheme="majorBidi"/>
      <w:color w:val="808080" w:themeColor="background1" w:themeShade="80"/>
      <w:sz w:val="30"/>
      <w:szCs w:val="30"/>
    </w:rPr>
  </w:style>
  <w:style w:type="character" w:customStyle="1" w:styleId="Heading1Char">
    <w:name w:val="Heading 1 Char"/>
    <w:basedOn w:val="DefaultParagraphFont"/>
    <w:link w:val="Heading1"/>
    <w:uiPriority w:val="9"/>
    <w:rsid w:val="00203E45"/>
    <w:rPr>
      <w:rFonts w:asciiTheme="majorHAnsi" w:eastAsiaTheme="majorEastAsia" w:hAnsiTheme="majorHAnsi" w:cstheme="majorBidi"/>
      <w:color w:val="855309" w:themeColor="accent1" w:themeShade="80"/>
      <w:sz w:val="36"/>
      <w:szCs w:val="36"/>
    </w:rPr>
  </w:style>
  <w:style w:type="character" w:customStyle="1" w:styleId="Heading2Char">
    <w:name w:val="Heading 2 Char"/>
    <w:basedOn w:val="DefaultParagraphFont"/>
    <w:link w:val="Heading2"/>
    <w:uiPriority w:val="9"/>
    <w:rsid w:val="005539A9"/>
    <w:rPr>
      <w:rFonts w:asciiTheme="majorHAnsi" w:eastAsiaTheme="majorEastAsia" w:hAnsiTheme="majorHAnsi" w:cstheme="majorBidi"/>
      <w:color w:val="C77C0E" w:themeColor="accent1" w:themeShade="BF"/>
      <w:sz w:val="28"/>
      <w:szCs w:val="28"/>
    </w:rPr>
  </w:style>
  <w:style w:type="paragraph" w:styleId="NoSpacing">
    <w:name w:val="No Spacing"/>
    <w:uiPriority w:val="1"/>
    <w:qFormat/>
    <w:rsid w:val="00EE4639"/>
    <w:pPr>
      <w:spacing w:after="0" w:line="240" w:lineRule="auto"/>
    </w:pPr>
  </w:style>
  <w:style w:type="character" w:customStyle="1" w:styleId="Heading3Char">
    <w:name w:val="Heading 3 Char"/>
    <w:basedOn w:val="DefaultParagraphFont"/>
    <w:link w:val="Heading3"/>
    <w:uiPriority w:val="9"/>
    <w:rsid w:val="004B0AA0"/>
    <w:rPr>
      <w:rFonts w:asciiTheme="majorHAnsi" w:eastAsiaTheme="majorEastAsia" w:hAnsiTheme="majorHAnsi" w:cstheme="majorBidi"/>
      <w:b/>
      <w:color w:val="262626" w:themeColor="text1" w:themeTint="D9"/>
      <w:sz w:val="26"/>
      <w:szCs w:val="26"/>
    </w:rPr>
  </w:style>
  <w:style w:type="paragraph" w:styleId="BalloonText">
    <w:name w:val="Balloon Text"/>
    <w:basedOn w:val="Normal"/>
    <w:link w:val="BalloonTextChar"/>
    <w:uiPriority w:val="99"/>
    <w:semiHidden/>
    <w:unhideWhenUsed/>
    <w:rsid w:val="00EE46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639"/>
    <w:rPr>
      <w:rFonts w:ascii="Segoe UI" w:hAnsi="Segoe UI" w:cs="Segoe UI"/>
      <w:sz w:val="18"/>
      <w:szCs w:val="18"/>
    </w:rPr>
  </w:style>
  <w:style w:type="character" w:customStyle="1" w:styleId="Heading4Char">
    <w:name w:val="Heading 4 Char"/>
    <w:basedOn w:val="DefaultParagraphFont"/>
    <w:link w:val="Heading4"/>
    <w:uiPriority w:val="9"/>
    <w:semiHidden/>
    <w:rsid w:val="00EE463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E463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E463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E463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E463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E463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6A07D7"/>
    <w:pPr>
      <w:spacing w:line="240" w:lineRule="auto"/>
    </w:pPr>
    <w:rPr>
      <w:bCs/>
      <w:color w:val="C3986D" w:themeColor="accent4"/>
      <w:sz w:val="18"/>
      <w:szCs w:val="20"/>
    </w:rPr>
  </w:style>
  <w:style w:type="character" w:styleId="Strong">
    <w:name w:val="Strong"/>
    <w:basedOn w:val="DefaultParagraphFont"/>
    <w:uiPriority w:val="22"/>
    <w:qFormat/>
    <w:rsid w:val="00EE4639"/>
    <w:rPr>
      <w:b/>
      <w:bCs/>
    </w:rPr>
  </w:style>
  <w:style w:type="character" w:styleId="Emphasis">
    <w:name w:val="Emphasis"/>
    <w:basedOn w:val="DefaultParagraphFont"/>
    <w:uiPriority w:val="20"/>
    <w:qFormat/>
    <w:rsid w:val="00EE4639"/>
    <w:rPr>
      <w:i/>
      <w:iCs/>
    </w:rPr>
  </w:style>
  <w:style w:type="paragraph" w:styleId="Quote">
    <w:name w:val="Quote"/>
    <w:basedOn w:val="Normal"/>
    <w:next w:val="Normal"/>
    <w:link w:val="QuoteChar"/>
    <w:uiPriority w:val="29"/>
    <w:qFormat/>
    <w:rsid w:val="00EE463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E4639"/>
    <w:rPr>
      <w:i/>
      <w:iCs/>
    </w:rPr>
  </w:style>
  <w:style w:type="paragraph" w:styleId="IntenseQuote">
    <w:name w:val="Intense Quote"/>
    <w:basedOn w:val="Normal"/>
    <w:next w:val="Normal"/>
    <w:link w:val="IntenseQuoteChar"/>
    <w:uiPriority w:val="30"/>
    <w:qFormat/>
    <w:rsid w:val="00D55ACB"/>
    <w:pPr>
      <w:spacing w:before="100" w:beforeAutospacing="1" w:after="240"/>
      <w:ind w:left="864" w:right="864"/>
      <w:jc w:val="center"/>
    </w:pPr>
    <w:rPr>
      <w:rFonts w:asciiTheme="majorHAnsi" w:eastAsiaTheme="majorEastAsia" w:hAnsiTheme="majorHAnsi" w:cstheme="majorBidi"/>
      <w:color w:val="C77C0E" w:themeColor="accent1" w:themeShade="BF"/>
      <w:sz w:val="22"/>
      <w:szCs w:val="28"/>
    </w:rPr>
  </w:style>
  <w:style w:type="character" w:customStyle="1" w:styleId="IntenseQuoteChar">
    <w:name w:val="Intense Quote Char"/>
    <w:basedOn w:val="DefaultParagraphFont"/>
    <w:link w:val="IntenseQuote"/>
    <w:uiPriority w:val="30"/>
    <w:rsid w:val="00D55ACB"/>
    <w:rPr>
      <w:rFonts w:asciiTheme="majorHAnsi" w:eastAsiaTheme="majorEastAsia" w:hAnsiTheme="majorHAnsi" w:cstheme="majorBidi"/>
      <w:color w:val="C77C0E" w:themeColor="accent1" w:themeShade="BF"/>
      <w:sz w:val="22"/>
      <w:szCs w:val="28"/>
    </w:rPr>
  </w:style>
  <w:style w:type="character" w:styleId="SubtleEmphasis">
    <w:name w:val="Subtle Emphasis"/>
    <w:basedOn w:val="DefaultParagraphFont"/>
    <w:uiPriority w:val="19"/>
    <w:qFormat/>
    <w:rsid w:val="00EE4639"/>
    <w:rPr>
      <w:i/>
      <w:iCs/>
      <w:color w:val="595959" w:themeColor="text1" w:themeTint="A6"/>
    </w:rPr>
  </w:style>
  <w:style w:type="character" w:styleId="IntenseEmphasis">
    <w:name w:val="Intense Emphasis"/>
    <w:basedOn w:val="DefaultParagraphFont"/>
    <w:uiPriority w:val="21"/>
    <w:qFormat/>
    <w:rsid w:val="00EE4639"/>
    <w:rPr>
      <w:b/>
      <w:bCs/>
      <w:i/>
      <w:iCs/>
    </w:rPr>
  </w:style>
  <w:style w:type="character" w:styleId="SubtleReference">
    <w:name w:val="Subtle Reference"/>
    <w:basedOn w:val="DefaultParagraphFont"/>
    <w:uiPriority w:val="31"/>
    <w:qFormat/>
    <w:rsid w:val="00EE4639"/>
    <w:rPr>
      <w:smallCaps/>
      <w:color w:val="F2F2F2" w:themeColor="background1" w:themeShade="F2"/>
    </w:rPr>
  </w:style>
  <w:style w:type="character" w:styleId="IntenseReference">
    <w:name w:val="Intense Reference"/>
    <w:basedOn w:val="DefaultParagraphFont"/>
    <w:uiPriority w:val="32"/>
    <w:qFormat/>
    <w:rsid w:val="00EE4639"/>
    <w:rPr>
      <w:b/>
      <w:bCs/>
      <w:smallCaps/>
      <w:u w:val="single"/>
    </w:rPr>
  </w:style>
  <w:style w:type="character" w:styleId="BookTitle">
    <w:name w:val="Book Title"/>
    <w:basedOn w:val="DefaultParagraphFont"/>
    <w:uiPriority w:val="33"/>
    <w:qFormat/>
    <w:rsid w:val="00EE4639"/>
    <w:rPr>
      <w:b/>
      <w:bCs/>
      <w:smallCaps/>
    </w:rPr>
  </w:style>
  <w:style w:type="paragraph" w:styleId="TOCHeading">
    <w:name w:val="TOC Heading"/>
    <w:basedOn w:val="Heading1"/>
    <w:next w:val="Normal"/>
    <w:uiPriority w:val="39"/>
    <w:unhideWhenUsed/>
    <w:qFormat/>
    <w:rsid w:val="00615F85"/>
    <w:pPr>
      <w:pBdr>
        <w:bottom w:val="none" w:sz="0" w:space="0" w:color="auto"/>
      </w:pBdr>
      <w:outlineLvl w:val="9"/>
    </w:pPr>
    <w:rPr>
      <w:color w:val="A6A6A6" w:themeColor="background1" w:themeShade="A6"/>
    </w:rPr>
  </w:style>
  <w:style w:type="paragraph" w:styleId="TOC2">
    <w:name w:val="toc 2"/>
    <w:basedOn w:val="Normal"/>
    <w:next w:val="Normal"/>
    <w:autoRedefine/>
    <w:uiPriority w:val="39"/>
    <w:unhideWhenUsed/>
    <w:rsid w:val="00901272"/>
    <w:pPr>
      <w:tabs>
        <w:tab w:val="right" w:leader="dot" w:pos="10790"/>
      </w:tabs>
      <w:spacing w:after="0" w:line="240" w:lineRule="auto"/>
      <w:ind w:left="210"/>
    </w:pPr>
  </w:style>
  <w:style w:type="character" w:styleId="Hyperlink">
    <w:name w:val="Hyperlink"/>
    <w:basedOn w:val="DefaultParagraphFont"/>
    <w:uiPriority w:val="99"/>
    <w:unhideWhenUsed/>
    <w:rsid w:val="00505264"/>
    <w:rPr>
      <w:color w:val="AD1F1F" w:themeColor="hyperlink"/>
      <w:u w:val="single"/>
    </w:rPr>
  </w:style>
  <w:style w:type="paragraph" w:styleId="TOC1">
    <w:name w:val="toc 1"/>
    <w:basedOn w:val="Normal"/>
    <w:next w:val="Normal"/>
    <w:autoRedefine/>
    <w:uiPriority w:val="39"/>
    <w:unhideWhenUsed/>
    <w:rsid w:val="00DF5049"/>
    <w:pPr>
      <w:spacing w:after="100"/>
    </w:pPr>
  </w:style>
  <w:style w:type="paragraph" w:styleId="ListParagraph">
    <w:name w:val="List Paragraph"/>
    <w:basedOn w:val="Normal"/>
    <w:uiPriority w:val="34"/>
    <w:qFormat/>
    <w:rsid w:val="00F45A6D"/>
    <w:pPr>
      <w:ind w:left="720"/>
      <w:contextualSpacing/>
    </w:pPr>
  </w:style>
  <w:style w:type="paragraph" w:styleId="Header">
    <w:name w:val="header"/>
    <w:basedOn w:val="Normal"/>
    <w:link w:val="HeaderChar"/>
    <w:uiPriority w:val="99"/>
    <w:unhideWhenUsed/>
    <w:rsid w:val="004554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42D"/>
  </w:style>
  <w:style w:type="paragraph" w:styleId="Footer">
    <w:name w:val="footer"/>
    <w:basedOn w:val="Normal"/>
    <w:link w:val="FooterChar"/>
    <w:uiPriority w:val="99"/>
    <w:unhideWhenUsed/>
    <w:rsid w:val="004554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42D"/>
  </w:style>
  <w:style w:type="character" w:styleId="PlaceholderText">
    <w:name w:val="Placeholder Text"/>
    <w:basedOn w:val="DefaultParagraphFont"/>
    <w:uiPriority w:val="99"/>
    <w:semiHidden/>
    <w:rsid w:val="00AF7022"/>
    <w:rPr>
      <w:color w:val="808080"/>
    </w:rPr>
  </w:style>
  <w:style w:type="character" w:styleId="FollowedHyperlink">
    <w:name w:val="FollowedHyperlink"/>
    <w:basedOn w:val="DefaultParagraphFont"/>
    <w:uiPriority w:val="99"/>
    <w:semiHidden/>
    <w:unhideWhenUsed/>
    <w:rsid w:val="00577806"/>
    <w:rPr>
      <w:color w:val="FFC42F" w:themeColor="followedHyperlink"/>
      <w:u w:val="single"/>
    </w:rPr>
  </w:style>
  <w:style w:type="character" w:styleId="UnresolvedMention">
    <w:name w:val="Unresolved Mention"/>
    <w:basedOn w:val="DefaultParagraphFont"/>
    <w:uiPriority w:val="99"/>
    <w:semiHidden/>
    <w:unhideWhenUsed/>
    <w:rsid w:val="00D55ACB"/>
    <w:rPr>
      <w:color w:val="605E5C"/>
      <w:shd w:val="clear" w:color="auto" w:fill="E1DFDD"/>
    </w:rPr>
  </w:style>
  <w:style w:type="paragraph" w:styleId="FootnoteText">
    <w:name w:val="footnote text"/>
    <w:basedOn w:val="Normal"/>
    <w:link w:val="FootnoteTextChar"/>
    <w:uiPriority w:val="99"/>
    <w:semiHidden/>
    <w:unhideWhenUsed/>
    <w:rsid w:val="00A7109B"/>
    <w:pPr>
      <w:spacing w:after="0" w:line="240" w:lineRule="auto"/>
    </w:pPr>
    <w:rPr>
      <w:rFonts w:eastAsia="SimSun"/>
      <w:sz w:val="20"/>
      <w:szCs w:val="20"/>
      <w:lang w:val="en-SG"/>
    </w:rPr>
  </w:style>
  <w:style w:type="character" w:customStyle="1" w:styleId="FootnoteTextChar">
    <w:name w:val="Footnote Text Char"/>
    <w:basedOn w:val="DefaultParagraphFont"/>
    <w:link w:val="FootnoteText"/>
    <w:uiPriority w:val="99"/>
    <w:semiHidden/>
    <w:rsid w:val="00A7109B"/>
    <w:rPr>
      <w:rFonts w:eastAsia="SimSun"/>
      <w:sz w:val="20"/>
      <w:szCs w:val="20"/>
      <w:lang w:val="en-SG"/>
    </w:rPr>
  </w:style>
  <w:style w:type="character" w:styleId="FootnoteReference">
    <w:name w:val="footnote reference"/>
    <w:basedOn w:val="DefaultParagraphFont"/>
    <w:uiPriority w:val="99"/>
    <w:semiHidden/>
    <w:unhideWhenUsed/>
    <w:rsid w:val="00A7109B"/>
    <w:rPr>
      <w:vertAlign w:val="superscript"/>
    </w:rPr>
  </w:style>
  <w:style w:type="table" w:styleId="GridTable1Light-Accent5">
    <w:name w:val="Grid Table 1 Light Accent 5"/>
    <w:basedOn w:val="TableNormal"/>
    <w:uiPriority w:val="46"/>
    <w:rsid w:val="00A7109B"/>
    <w:pPr>
      <w:spacing w:after="0" w:line="240" w:lineRule="auto"/>
    </w:pPr>
    <w:rPr>
      <w:rFonts w:eastAsia="SimSun"/>
      <w:sz w:val="22"/>
      <w:szCs w:val="22"/>
      <w:lang w:val="en-SG"/>
    </w:rPr>
    <w:tblPr>
      <w:tblStyleRowBandSize w:val="1"/>
      <w:tblStyleColBandSize w:val="1"/>
      <w:tblBorders>
        <w:top w:val="single" w:sz="4" w:space="0" w:color="D9D4C7" w:themeColor="accent5" w:themeTint="66"/>
        <w:left w:val="single" w:sz="4" w:space="0" w:color="D9D4C7" w:themeColor="accent5" w:themeTint="66"/>
        <w:bottom w:val="single" w:sz="4" w:space="0" w:color="D9D4C7" w:themeColor="accent5" w:themeTint="66"/>
        <w:right w:val="single" w:sz="4" w:space="0" w:color="D9D4C7" w:themeColor="accent5" w:themeTint="66"/>
        <w:insideH w:val="single" w:sz="4" w:space="0" w:color="D9D4C7" w:themeColor="accent5" w:themeTint="66"/>
        <w:insideV w:val="single" w:sz="4" w:space="0" w:color="D9D4C7" w:themeColor="accent5" w:themeTint="66"/>
      </w:tblBorders>
    </w:tblPr>
    <w:tblStylePr w:type="firstRow">
      <w:rPr>
        <w:b/>
        <w:bCs/>
      </w:rPr>
      <w:tblPr/>
      <w:tcPr>
        <w:tcBorders>
          <w:bottom w:val="single" w:sz="12" w:space="0" w:color="C6BFAB" w:themeColor="accent5" w:themeTint="99"/>
        </w:tcBorders>
      </w:tcPr>
    </w:tblStylePr>
    <w:tblStylePr w:type="lastRow">
      <w:rPr>
        <w:b/>
        <w:bCs/>
      </w:rPr>
      <w:tblPr/>
      <w:tcPr>
        <w:tcBorders>
          <w:top w:val="double" w:sz="2" w:space="0" w:color="C6BFAB" w:themeColor="accent5"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F54F89"/>
    <w:pPr>
      <w:spacing w:after="100"/>
      <w:ind w:left="420"/>
    </w:pPr>
  </w:style>
  <w:style w:type="table" w:styleId="TableGrid">
    <w:name w:val="Table Grid"/>
    <w:basedOn w:val="TableNormal"/>
    <w:uiPriority w:val="39"/>
    <w:rsid w:val="00FE4A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A6C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de">
    <w:name w:val="Code"/>
    <w:basedOn w:val="Normal"/>
    <w:link w:val="CodeChar"/>
    <w:qFormat/>
    <w:rsid w:val="008E2632"/>
    <w:pPr>
      <w:shd w:val="clear" w:color="auto" w:fill="FFFFFE"/>
      <w:spacing w:after="0" w:line="285" w:lineRule="atLeast"/>
    </w:pPr>
    <w:rPr>
      <w:rFonts w:ascii="Lucida Console" w:hAnsi="Lucida Console"/>
      <w:iCs/>
      <w:color w:val="524B38" w:themeColor="accent5" w:themeShade="80"/>
      <w:sz w:val="18"/>
      <w:szCs w:val="18"/>
    </w:rPr>
  </w:style>
  <w:style w:type="paragraph" w:styleId="HTMLPreformatted">
    <w:name w:val="HTML Preformatted"/>
    <w:basedOn w:val="Normal"/>
    <w:link w:val="HTMLPreformattedChar"/>
    <w:uiPriority w:val="99"/>
    <w:semiHidden/>
    <w:unhideWhenUsed/>
    <w:rsid w:val="00CA1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SG"/>
    </w:rPr>
  </w:style>
  <w:style w:type="character" w:customStyle="1" w:styleId="CodeChar">
    <w:name w:val="Code Char"/>
    <w:basedOn w:val="DefaultParagraphFont"/>
    <w:link w:val="Code"/>
    <w:rsid w:val="008E2632"/>
    <w:rPr>
      <w:rFonts w:ascii="Lucida Console" w:hAnsi="Lucida Console"/>
      <w:iCs/>
      <w:color w:val="524B38" w:themeColor="accent5" w:themeShade="80"/>
      <w:sz w:val="18"/>
      <w:szCs w:val="18"/>
      <w:shd w:val="clear" w:color="auto" w:fill="FFFFFE"/>
    </w:rPr>
  </w:style>
  <w:style w:type="character" w:customStyle="1" w:styleId="HTMLPreformattedChar">
    <w:name w:val="HTML Preformatted Char"/>
    <w:basedOn w:val="DefaultParagraphFont"/>
    <w:link w:val="HTMLPreformatted"/>
    <w:uiPriority w:val="99"/>
    <w:semiHidden/>
    <w:rsid w:val="00CA10BB"/>
    <w:rPr>
      <w:rFonts w:ascii="Courier New" w:eastAsia="Times New Roman" w:hAnsi="Courier New" w:cs="Courier New"/>
      <w:sz w:val="20"/>
      <w:szCs w:val="20"/>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4570">
      <w:bodyDiv w:val="1"/>
      <w:marLeft w:val="0"/>
      <w:marRight w:val="0"/>
      <w:marTop w:val="0"/>
      <w:marBottom w:val="0"/>
      <w:divBdr>
        <w:top w:val="none" w:sz="0" w:space="0" w:color="auto"/>
        <w:left w:val="none" w:sz="0" w:space="0" w:color="auto"/>
        <w:bottom w:val="none" w:sz="0" w:space="0" w:color="auto"/>
        <w:right w:val="none" w:sz="0" w:space="0" w:color="auto"/>
      </w:divBdr>
    </w:div>
    <w:div w:id="307442960">
      <w:bodyDiv w:val="1"/>
      <w:marLeft w:val="0"/>
      <w:marRight w:val="0"/>
      <w:marTop w:val="0"/>
      <w:marBottom w:val="0"/>
      <w:divBdr>
        <w:top w:val="none" w:sz="0" w:space="0" w:color="auto"/>
        <w:left w:val="none" w:sz="0" w:space="0" w:color="auto"/>
        <w:bottom w:val="none" w:sz="0" w:space="0" w:color="auto"/>
        <w:right w:val="none" w:sz="0" w:space="0" w:color="auto"/>
      </w:divBdr>
      <w:divsChild>
        <w:div w:id="37555775">
          <w:marLeft w:val="0"/>
          <w:marRight w:val="0"/>
          <w:marTop w:val="0"/>
          <w:marBottom w:val="0"/>
          <w:divBdr>
            <w:top w:val="none" w:sz="0" w:space="0" w:color="auto"/>
            <w:left w:val="none" w:sz="0" w:space="0" w:color="auto"/>
            <w:bottom w:val="none" w:sz="0" w:space="0" w:color="auto"/>
            <w:right w:val="none" w:sz="0" w:space="0" w:color="auto"/>
          </w:divBdr>
          <w:divsChild>
            <w:div w:id="5967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0522">
      <w:bodyDiv w:val="1"/>
      <w:marLeft w:val="0"/>
      <w:marRight w:val="0"/>
      <w:marTop w:val="0"/>
      <w:marBottom w:val="0"/>
      <w:divBdr>
        <w:top w:val="none" w:sz="0" w:space="0" w:color="auto"/>
        <w:left w:val="none" w:sz="0" w:space="0" w:color="auto"/>
        <w:bottom w:val="none" w:sz="0" w:space="0" w:color="auto"/>
        <w:right w:val="none" w:sz="0" w:space="0" w:color="auto"/>
      </w:divBdr>
    </w:div>
    <w:div w:id="906301143">
      <w:bodyDiv w:val="1"/>
      <w:marLeft w:val="0"/>
      <w:marRight w:val="0"/>
      <w:marTop w:val="0"/>
      <w:marBottom w:val="0"/>
      <w:divBdr>
        <w:top w:val="none" w:sz="0" w:space="0" w:color="auto"/>
        <w:left w:val="none" w:sz="0" w:space="0" w:color="auto"/>
        <w:bottom w:val="none" w:sz="0" w:space="0" w:color="auto"/>
        <w:right w:val="none" w:sz="0" w:space="0" w:color="auto"/>
      </w:divBdr>
    </w:div>
    <w:div w:id="1201816271">
      <w:bodyDiv w:val="1"/>
      <w:marLeft w:val="0"/>
      <w:marRight w:val="0"/>
      <w:marTop w:val="0"/>
      <w:marBottom w:val="0"/>
      <w:divBdr>
        <w:top w:val="none" w:sz="0" w:space="0" w:color="auto"/>
        <w:left w:val="none" w:sz="0" w:space="0" w:color="auto"/>
        <w:bottom w:val="none" w:sz="0" w:space="0" w:color="auto"/>
        <w:right w:val="none" w:sz="0" w:space="0" w:color="auto"/>
      </w:divBdr>
      <w:divsChild>
        <w:div w:id="1050613633">
          <w:marLeft w:val="0"/>
          <w:marRight w:val="0"/>
          <w:marTop w:val="0"/>
          <w:marBottom w:val="0"/>
          <w:divBdr>
            <w:top w:val="none" w:sz="0" w:space="0" w:color="auto"/>
            <w:left w:val="none" w:sz="0" w:space="0" w:color="auto"/>
            <w:bottom w:val="none" w:sz="0" w:space="0" w:color="auto"/>
            <w:right w:val="none" w:sz="0" w:space="0" w:color="auto"/>
          </w:divBdr>
          <w:divsChild>
            <w:div w:id="1932277324">
              <w:marLeft w:val="0"/>
              <w:marRight w:val="0"/>
              <w:marTop w:val="0"/>
              <w:marBottom w:val="0"/>
              <w:divBdr>
                <w:top w:val="none" w:sz="0" w:space="0" w:color="auto"/>
                <w:left w:val="none" w:sz="0" w:space="0" w:color="auto"/>
                <w:bottom w:val="none" w:sz="0" w:space="0" w:color="auto"/>
                <w:right w:val="none" w:sz="0" w:space="0" w:color="auto"/>
              </w:divBdr>
            </w:div>
            <w:div w:id="54279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1199">
      <w:bodyDiv w:val="1"/>
      <w:marLeft w:val="0"/>
      <w:marRight w:val="0"/>
      <w:marTop w:val="0"/>
      <w:marBottom w:val="0"/>
      <w:divBdr>
        <w:top w:val="none" w:sz="0" w:space="0" w:color="auto"/>
        <w:left w:val="none" w:sz="0" w:space="0" w:color="auto"/>
        <w:bottom w:val="none" w:sz="0" w:space="0" w:color="auto"/>
        <w:right w:val="none" w:sz="0" w:space="0" w:color="auto"/>
      </w:divBdr>
    </w:div>
    <w:div w:id="1714454375">
      <w:bodyDiv w:val="1"/>
      <w:marLeft w:val="0"/>
      <w:marRight w:val="0"/>
      <w:marTop w:val="0"/>
      <w:marBottom w:val="0"/>
      <w:divBdr>
        <w:top w:val="none" w:sz="0" w:space="0" w:color="auto"/>
        <w:left w:val="none" w:sz="0" w:space="0" w:color="auto"/>
        <w:bottom w:val="none" w:sz="0" w:space="0" w:color="auto"/>
        <w:right w:val="none" w:sz="0" w:space="0" w:color="auto"/>
      </w:divBdr>
    </w:div>
    <w:div w:id="1876428155">
      <w:bodyDiv w:val="1"/>
      <w:marLeft w:val="0"/>
      <w:marRight w:val="0"/>
      <w:marTop w:val="0"/>
      <w:marBottom w:val="0"/>
      <w:divBdr>
        <w:top w:val="none" w:sz="0" w:space="0" w:color="auto"/>
        <w:left w:val="none" w:sz="0" w:space="0" w:color="auto"/>
        <w:bottom w:val="none" w:sz="0" w:space="0" w:color="auto"/>
        <w:right w:val="none" w:sz="0" w:space="0" w:color="auto"/>
      </w:divBdr>
    </w:div>
    <w:div w:id="1943100786">
      <w:bodyDiv w:val="1"/>
      <w:marLeft w:val="0"/>
      <w:marRight w:val="0"/>
      <w:marTop w:val="0"/>
      <w:marBottom w:val="0"/>
      <w:divBdr>
        <w:top w:val="none" w:sz="0" w:space="0" w:color="auto"/>
        <w:left w:val="none" w:sz="0" w:space="0" w:color="auto"/>
        <w:bottom w:val="none" w:sz="0" w:space="0" w:color="auto"/>
        <w:right w:val="none" w:sz="0" w:space="0" w:color="auto"/>
      </w:divBdr>
    </w:div>
    <w:div w:id="208603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hyperlink" Target="https://keras.io/examples/mnist_siames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hyperlink" Target="https://hub.packtpub.com/face-recognition-using-siamese-networks-tutoria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hyperlink" Target="https://arxiv.org/pdf/1503.03832.pdf"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image" Target="media/image1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png"/><Relationship Id="rId35" Type="http://schemas.openxmlformats.org/officeDocument/2006/relationships/hyperlink" Target="http://yann.lecun.com/exdb/publis/pdf/hadsell-chopra-lecun-06.pdf"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oo.SYREN\AppData\Roaming\Microsoft\Templates\Report%20(Origi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0F5564A0D3A4F479AAFEBC98B41463D"/>
        <w:category>
          <w:name w:val="General"/>
          <w:gallery w:val="placeholder"/>
        </w:category>
        <w:types>
          <w:type w:val="bbPlcHdr"/>
        </w:types>
        <w:behaviors>
          <w:behavior w:val="content"/>
        </w:behaviors>
        <w:guid w:val="{7B4AE44A-8174-461F-9E0D-2F7BCB9A2108}"/>
      </w:docPartPr>
      <w:docPartBody>
        <w:p w:rsidR="00193FAD" w:rsidRDefault="00080B79" w:rsidP="00080B79">
          <w:pPr>
            <w:pStyle w:val="30F5564A0D3A4F479AAFEBC98B41463D"/>
          </w:pPr>
          <w:r>
            <w:rPr>
              <w:color w:val="4472C4" w:themeColor="accent1"/>
            </w:rPr>
            <w:t>[Document title]</w:t>
          </w:r>
        </w:p>
      </w:docPartBody>
    </w:docPart>
    <w:docPart>
      <w:docPartPr>
        <w:name w:val="F0542A18EAEA4DA9952301352DFF6B9E"/>
        <w:category>
          <w:name w:val="General"/>
          <w:gallery w:val="placeholder"/>
        </w:category>
        <w:types>
          <w:type w:val="bbPlcHdr"/>
        </w:types>
        <w:behaviors>
          <w:behavior w:val="content"/>
        </w:behaviors>
        <w:guid w:val="{9066EA7C-4DF1-472B-86FA-F723616097B7}"/>
      </w:docPartPr>
      <w:docPartBody>
        <w:p w:rsidR="00463BD6" w:rsidRDefault="00193FAD">
          <w:r w:rsidRPr="003E6F97">
            <w:rPr>
              <w:rStyle w:val="PlaceholderText"/>
            </w:rPr>
            <w:t>[Subject]</w:t>
          </w:r>
        </w:p>
      </w:docPartBody>
    </w:docPart>
    <w:docPart>
      <w:docPartPr>
        <w:name w:val="A4F5F1A803A3426BB591C51C4AA03DE2"/>
        <w:category>
          <w:name w:val="General"/>
          <w:gallery w:val="placeholder"/>
        </w:category>
        <w:types>
          <w:type w:val="bbPlcHdr"/>
        </w:types>
        <w:behaviors>
          <w:behavior w:val="content"/>
        </w:behaviors>
        <w:guid w:val="{5FA76AD3-79E4-45BB-8399-D699ED1267AE}"/>
      </w:docPartPr>
      <w:docPartBody>
        <w:p w:rsidR="00463BD6" w:rsidRDefault="00193FAD">
          <w:r w:rsidRPr="003E6F97">
            <w:rPr>
              <w:rStyle w:val="PlaceholderText"/>
            </w:rPr>
            <w:t>[Title]</w:t>
          </w:r>
        </w:p>
      </w:docPartBody>
    </w:docPart>
    <w:docPart>
      <w:docPartPr>
        <w:name w:val="01781540EE984A8995DC784521AFE2BB"/>
        <w:category>
          <w:name w:val="General"/>
          <w:gallery w:val="placeholder"/>
        </w:category>
        <w:types>
          <w:type w:val="bbPlcHdr"/>
        </w:types>
        <w:behaviors>
          <w:behavior w:val="content"/>
        </w:behaviors>
        <w:guid w:val="{340D93AD-DACD-45C3-8ADB-E3875636786D}"/>
      </w:docPartPr>
      <w:docPartBody>
        <w:p w:rsidR="00DC48D6" w:rsidRDefault="00463BD6" w:rsidP="00463BD6">
          <w:pPr>
            <w:pStyle w:val="01781540EE984A8995DC784521AFE2BB"/>
          </w:pPr>
          <w:r w:rsidRPr="003E6F9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B79"/>
    <w:rsid w:val="00080B79"/>
    <w:rsid w:val="00126BF5"/>
    <w:rsid w:val="00193FAD"/>
    <w:rsid w:val="00463BD6"/>
    <w:rsid w:val="004D7D07"/>
    <w:rsid w:val="005F255F"/>
    <w:rsid w:val="006F1CA8"/>
    <w:rsid w:val="009E5ED5"/>
    <w:rsid w:val="00A10D4C"/>
    <w:rsid w:val="00DC48D6"/>
    <w:rsid w:val="00F25F1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F5564A0D3A4F479AAFEBC98B41463D">
    <w:name w:val="30F5564A0D3A4F479AAFEBC98B41463D"/>
    <w:rsid w:val="00080B79"/>
  </w:style>
  <w:style w:type="paragraph" w:customStyle="1" w:styleId="7007EA1CB2DC427184740120EA6100BC">
    <w:name w:val="7007EA1CB2DC427184740120EA6100BC"/>
    <w:rsid w:val="00080B79"/>
  </w:style>
  <w:style w:type="character" w:styleId="PlaceholderText">
    <w:name w:val="Placeholder Text"/>
    <w:basedOn w:val="DefaultParagraphFont"/>
    <w:uiPriority w:val="99"/>
    <w:semiHidden/>
    <w:rsid w:val="00463BD6"/>
    <w:rPr>
      <w:color w:val="808080"/>
    </w:rPr>
  </w:style>
  <w:style w:type="paragraph" w:customStyle="1" w:styleId="1ADE976B6FB54877BF7E50BEF8C68460">
    <w:name w:val="1ADE976B6FB54877BF7E50BEF8C68460"/>
    <w:rsid w:val="00463BD6"/>
  </w:style>
  <w:style w:type="paragraph" w:customStyle="1" w:styleId="01781540EE984A8995DC784521AFE2BB">
    <w:name w:val="01781540EE984A8995DC784521AFE2BB"/>
    <w:rsid w:val="00463B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7B1D8-B3E1-4D8C-A9E6-11A51718D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(Origin theme)</Template>
  <TotalTime>1</TotalTime>
  <Pages>8</Pages>
  <Words>1705</Words>
  <Characters>9723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11406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Speaker Recognition</dc:subject>
  <dc:creator>Iboo</dc:creator>
  <cp:keywords/>
  <dc:description>ITI110 Deep Learning Project
Project Proposal</dc:description>
  <cp:lastModifiedBy>Padmapriya, Srinivasan</cp:lastModifiedBy>
  <cp:revision>2</cp:revision>
  <dcterms:created xsi:type="dcterms:W3CDTF">2020-05-31T18:03:00Z</dcterms:created>
  <dcterms:modified xsi:type="dcterms:W3CDTF">2020-05-31T18:03:00Z</dcterms:modified>
</cp:coreProperties>
</file>